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9762" w14:textId="5985D132" w:rsidR="00867F0A" w:rsidRDefault="00867F0A" w:rsidP="00867F0A"/>
    <w:p w14:paraId="17F4ED88" w14:textId="70A034EA" w:rsidR="00A151E2" w:rsidRPr="00A151E2" w:rsidRDefault="00A151E2" w:rsidP="00A151E2"/>
    <w:p w14:paraId="56C50E00" w14:textId="57484BF7" w:rsidR="00A151E2" w:rsidRPr="00A151E2" w:rsidRDefault="00A151E2" w:rsidP="00A151E2"/>
    <w:p w14:paraId="696E8AFC" w14:textId="40EDF0CA" w:rsidR="00A151E2" w:rsidRDefault="00A151E2" w:rsidP="00A151E2"/>
    <w:p w14:paraId="6F0315B9" w14:textId="3BFCC57F" w:rsidR="00A151E2" w:rsidRDefault="00A151E2" w:rsidP="00A151E2"/>
    <w:p w14:paraId="2002379E" w14:textId="77777777" w:rsidR="00A151E2" w:rsidRPr="003672E1" w:rsidRDefault="00A151E2" w:rsidP="00A151E2">
      <w:pPr>
        <w:rPr>
          <w:color w:val="000000" w:themeColor="text1"/>
        </w:rPr>
      </w:pPr>
    </w:p>
    <w:p w14:paraId="75DA39C9" w14:textId="4FE7D27F" w:rsidR="00A151E2" w:rsidRDefault="00A151E2" w:rsidP="00A151E2"/>
    <w:p w14:paraId="5C34BEF5" w14:textId="43D41A4E" w:rsidR="003672E1" w:rsidRDefault="00A151E2" w:rsidP="00A151E2">
      <w:pPr>
        <w:tabs>
          <w:tab w:val="left" w:pos="2505"/>
        </w:tabs>
      </w:pPr>
      <w:r>
        <w:tab/>
      </w:r>
    </w:p>
    <w:tbl>
      <w:tblPr>
        <w:tblStyle w:val="Grilledutableau"/>
        <w:tblW w:w="906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3672E1" w:rsidRPr="00DD32F5" w14:paraId="374C673A" w14:textId="77777777" w:rsidTr="00DA19C7">
        <w:tc>
          <w:tcPr>
            <w:tcW w:w="9067" w:type="dxa"/>
          </w:tcPr>
          <w:p w14:paraId="55A0DF4F" w14:textId="05D27075" w:rsidR="003672E1" w:rsidRPr="00DD32F5" w:rsidRDefault="00E232CD" w:rsidP="003672E1">
            <w:pPr>
              <w:jc w:val="center"/>
              <w:rPr>
                <w:b/>
                <w:bCs/>
                <w:color w:val="000000" w:themeColor="text1"/>
                <w:sz w:val="44"/>
                <w:szCs w:val="44"/>
              </w:rPr>
            </w:pPr>
            <w:r>
              <w:rPr>
                <w:b/>
                <w:bCs/>
                <w:color w:val="000000" w:themeColor="text1"/>
                <w:sz w:val="44"/>
                <w:szCs w:val="44"/>
              </w:rPr>
              <w:t>Architecture</w:t>
            </w:r>
            <w:r w:rsidR="00EB30E3">
              <w:rPr>
                <w:b/>
                <w:bCs/>
                <w:color w:val="000000" w:themeColor="text1"/>
                <w:sz w:val="44"/>
                <w:szCs w:val="44"/>
              </w:rPr>
              <w:t xml:space="preserve"> projet Python</w:t>
            </w:r>
          </w:p>
          <w:p w14:paraId="746B62FF" w14:textId="4BC0521E" w:rsidR="00E2294C" w:rsidRPr="00DD32F5" w:rsidRDefault="00E2294C" w:rsidP="003672E1">
            <w:pPr>
              <w:jc w:val="center"/>
              <w:rPr>
                <w:b/>
                <w:bCs/>
                <w:sz w:val="40"/>
                <w:szCs w:val="40"/>
              </w:rPr>
            </w:pPr>
            <w:r w:rsidRPr="00DD32F5">
              <w:rPr>
                <w:b/>
                <w:bCs/>
                <w:sz w:val="40"/>
                <w:szCs w:val="40"/>
              </w:rPr>
              <w:t>V</w:t>
            </w:r>
            <w:r w:rsidR="00345E6F">
              <w:rPr>
                <w:b/>
                <w:bCs/>
                <w:sz w:val="40"/>
                <w:szCs w:val="40"/>
              </w:rPr>
              <w:t>1.0</w:t>
            </w:r>
            <w:r w:rsidR="00EB30E3">
              <w:rPr>
                <w:b/>
                <w:bCs/>
                <w:sz w:val="40"/>
                <w:szCs w:val="40"/>
              </w:rPr>
              <w:t>0</w:t>
            </w:r>
          </w:p>
          <w:p w14:paraId="4340426A" w14:textId="77777777" w:rsidR="003672E1" w:rsidRPr="00DD32F5" w:rsidRDefault="003672E1" w:rsidP="00A151E2">
            <w:pPr>
              <w:tabs>
                <w:tab w:val="left" w:pos="2505"/>
              </w:tabs>
            </w:pPr>
          </w:p>
        </w:tc>
      </w:tr>
    </w:tbl>
    <w:p w14:paraId="0B83435B" w14:textId="47532810" w:rsidR="00A151E2" w:rsidRPr="00DD32F5" w:rsidRDefault="00A151E2" w:rsidP="00A151E2">
      <w:pPr>
        <w:tabs>
          <w:tab w:val="left" w:pos="2505"/>
        </w:tabs>
      </w:pPr>
    </w:p>
    <w:p w14:paraId="062826C0" w14:textId="4D6346ED" w:rsidR="00A151E2" w:rsidRPr="00DD32F5" w:rsidRDefault="00A151E2" w:rsidP="005F0C63">
      <w:pPr>
        <w:tabs>
          <w:tab w:val="left" w:pos="2505"/>
        </w:tabs>
        <w:jc w:val="center"/>
      </w:pPr>
    </w:p>
    <w:p w14:paraId="74A4CE42" w14:textId="7EC39FBA" w:rsidR="00A151E2" w:rsidRPr="00DD32F5" w:rsidRDefault="00A151E2" w:rsidP="00A151E2">
      <w:pPr>
        <w:tabs>
          <w:tab w:val="left" w:pos="2505"/>
        </w:tabs>
      </w:pPr>
    </w:p>
    <w:p w14:paraId="485FAEFF" w14:textId="62F6F4D9" w:rsidR="00A151E2" w:rsidRPr="00DD32F5" w:rsidRDefault="00A151E2" w:rsidP="00A151E2">
      <w:pPr>
        <w:tabs>
          <w:tab w:val="left" w:pos="2505"/>
        </w:tabs>
      </w:pPr>
    </w:p>
    <w:p w14:paraId="5AAFBBD6" w14:textId="0A8301D0" w:rsidR="00A151E2" w:rsidRPr="00DD32F5" w:rsidRDefault="00A151E2" w:rsidP="00A151E2">
      <w:pPr>
        <w:tabs>
          <w:tab w:val="left" w:pos="2505"/>
        </w:tabs>
      </w:pPr>
      <w:bookmarkStart w:id="0" w:name="_Hlk143582665"/>
      <w:bookmarkEnd w:id="0"/>
    </w:p>
    <w:p w14:paraId="1ABE5F0C" w14:textId="65016EC7" w:rsidR="00A151E2" w:rsidRPr="00DD32F5" w:rsidRDefault="007026CA" w:rsidP="007026CA">
      <w:pPr>
        <w:tabs>
          <w:tab w:val="left" w:pos="6525"/>
        </w:tabs>
      </w:pPr>
      <w:r>
        <w:tab/>
      </w:r>
    </w:p>
    <w:p w14:paraId="5941D033" w14:textId="7B66FADD" w:rsidR="00587353" w:rsidRPr="00DD32F5" w:rsidRDefault="00587353" w:rsidP="00587353"/>
    <w:p w14:paraId="7864C614" w14:textId="214FB15C" w:rsidR="00DA19C7" w:rsidRPr="00DD32F5" w:rsidRDefault="00C25072" w:rsidP="00E649F5">
      <w:pPr>
        <w:tabs>
          <w:tab w:val="left" w:pos="6870"/>
          <w:tab w:val="right" w:pos="9070"/>
        </w:tabs>
      </w:pPr>
      <w:r w:rsidRPr="00DD32F5">
        <w:tab/>
      </w:r>
      <w:r w:rsidR="00E649F5">
        <w:tab/>
      </w:r>
    </w:p>
    <w:p w14:paraId="77DF1D49" w14:textId="45736C4F" w:rsidR="00DA19C7" w:rsidRPr="00DD32F5" w:rsidRDefault="00DA19C7" w:rsidP="00587353"/>
    <w:p w14:paraId="780EF706" w14:textId="01A00E1D" w:rsidR="00DA19C7" w:rsidRPr="00DD32F5" w:rsidRDefault="00B047EB" w:rsidP="00B047EB">
      <w:pPr>
        <w:tabs>
          <w:tab w:val="left" w:pos="7440"/>
        </w:tabs>
      </w:pPr>
      <w:r>
        <w:tab/>
      </w:r>
    </w:p>
    <w:p w14:paraId="19A61012" w14:textId="12C34681" w:rsidR="00DA19C7" w:rsidRPr="00DD32F5" w:rsidRDefault="00DA19C7" w:rsidP="00587353"/>
    <w:p w14:paraId="68746CAC" w14:textId="356A71E5" w:rsidR="00DA19C7" w:rsidRPr="00DD32F5" w:rsidRDefault="00345E6F" w:rsidP="009F22E3">
      <w:pPr>
        <w:tabs>
          <w:tab w:val="left" w:pos="6232"/>
          <w:tab w:val="left" w:pos="7890"/>
        </w:tabs>
      </w:pPr>
      <w:r>
        <w:tab/>
      </w:r>
      <w:r w:rsidR="009F22E3">
        <w:tab/>
      </w:r>
    </w:p>
    <w:p w14:paraId="47BF48CF" w14:textId="77777777" w:rsidR="007F2546" w:rsidRDefault="007F2546" w:rsidP="00587353">
      <w:pPr>
        <w:rPr>
          <w:noProof/>
        </w:rPr>
      </w:pPr>
    </w:p>
    <w:p w14:paraId="4111564A" w14:textId="1318E151" w:rsidR="00DA19C7" w:rsidRPr="00DD32F5" w:rsidRDefault="00DA19C7" w:rsidP="00587353"/>
    <w:p w14:paraId="0A596621" w14:textId="65AA2390" w:rsidR="00DA19C7" w:rsidRPr="00DD32F5" w:rsidRDefault="00494794" w:rsidP="00D453C8">
      <w:pPr>
        <w:tabs>
          <w:tab w:val="left" w:pos="6975"/>
          <w:tab w:val="left" w:pos="7815"/>
        </w:tabs>
      </w:pPr>
      <w:r>
        <w:tab/>
      </w:r>
      <w:r w:rsidR="00D453C8">
        <w:tab/>
      </w:r>
    </w:p>
    <w:p w14:paraId="491772D1" w14:textId="41EC29DA" w:rsidR="00DA19C7" w:rsidRPr="00DD32F5" w:rsidRDefault="00F83846" w:rsidP="00F83846">
      <w:pPr>
        <w:tabs>
          <w:tab w:val="left" w:pos="5400"/>
        </w:tabs>
      </w:pPr>
      <w:r>
        <w:tab/>
      </w:r>
    </w:p>
    <w:p w14:paraId="4991CD38" w14:textId="797ABBD3" w:rsidR="00DA19C7" w:rsidRPr="00DD32F5" w:rsidRDefault="00DA19C7" w:rsidP="00775699">
      <w:pPr>
        <w:jc w:val="right"/>
      </w:pPr>
    </w:p>
    <w:p w14:paraId="74848FBA" w14:textId="76FBF82D" w:rsidR="00DA19C7" w:rsidRPr="00DD32F5" w:rsidRDefault="00A3225C" w:rsidP="00A3225C">
      <w:pPr>
        <w:tabs>
          <w:tab w:val="left" w:pos="6546"/>
        </w:tabs>
      </w:pPr>
      <w:r>
        <w:tab/>
      </w:r>
    </w:p>
    <w:p w14:paraId="10E7F42B" w14:textId="67122FC5" w:rsidR="00DA19C7" w:rsidRPr="00DD32F5" w:rsidRDefault="00D50B89" w:rsidP="00D50B89">
      <w:pPr>
        <w:tabs>
          <w:tab w:val="left" w:pos="8055"/>
        </w:tabs>
      </w:pPr>
      <w:r>
        <w:tab/>
      </w:r>
    </w:p>
    <w:p w14:paraId="1884466B" w14:textId="6BFC21BF" w:rsidR="00603074" w:rsidRPr="00603074" w:rsidRDefault="00E96292" w:rsidP="00E232CD">
      <w:pPr>
        <w:tabs>
          <w:tab w:val="right" w:pos="9070"/>
        </w:tabs>
        <w:rPr>
          <w:rStyle w:val="Accentuationintense"/>
          <w:i w:val="0"/>
          <w:iCs w:val="0"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22759ED1" wp14:editId="079943C1">
                <wp:simplePos x="0" y="0"/>
                <wp:positionH relativeFrom="page">
                  <wp:posOffset>6460048</wp:posOffset>
                </wp:positionH>
                <wp:positionV relativeFrom="paragraph">
                  <wp:posOffset>926189</wp:posOffset>
                </wp:positionV>
                <wp:extent cx="1028700" cy="514350"/>
                <wp:effectExtent l="0" t="0" r="0" b="0"/>
                <wp:wrapNone/>
                <wp:docPr id="210" name="Zone de text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80BC9" w14:textId="3E1D8274" w:rsidR="00E96292" w:rsidRPr="00E96292" w:rsidRDefault="005636A8" w:rsidP="00E96292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Dolci Marco</w:t>
                            </w:r>
                            <w:r w:rsidR="00E96292" w:rsidRPr="00E96292">
                              <w:rPr>
                                <w:color w:val="FFFFFF" w:themeColor="background1"/>
                              </w:rPr>
                              <w:br/>
                            </w:r>
                            <w:r w:rsidR="000E0819">
                              <w:rPr>
                                <w:color w:val="FFFFFF" w:themeColor="background1"/>
                              </w:rPr>
                              <w:t>04</w:t>
                            </w:r>
                            <w:r w:rsidR="00C72AF1">
                              <w:rPr>
                                <w:color w:val="FFFFFF" w:themeColor="background1"/>
                              </w:rPr>
                              <w:t>.0</w:t>
                            </w:r>
                            <w:r w:rsidR="00EB30E3">
                              <w:rPr>
                                <w:color w:val="FFFFFF" w:themeColor="background1"/>
                              </w:rPr>
                              <w:t>3</w:t>
                            </w:r>
                            <w:r w:rsidR="009F22E3">
                              <w:rPr>
                                <w:color w:val="FFFFFF" w:themeColor="background1"/>
                              </w:rPr>
                              <w:t>.202</w:t>
                            </w:r>
                            <w:r w:rsidR="000E0819">
                              <w:rPr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759ED1" id="_x0000_t202" coordsize="21600,21600" o:spt="202" path="m,l,21600r21600,l21600,xe">
                <v:stroke joinstyle="miter"/>
                <v:path gradientshapeok="t" o:connecttype="rect"/>
              </v:shapetype>
              <v:shape id="Zone de texte 210" o:spid="_x0000_s1026" type="#_x0000_t202" style="position:absolute;margin-left:508.65pt;margin-top:72.95pt;width:81pt;height:40.5pt;z-index:25152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" filled="f" stroked="f" strokeweight=".5pt">
                <v:textbox>
                  <w:txbxContent>
                    <w:p w14:paraId="02D80BC9" w14:textId="3E1D8274" w:rsidR="00E96292" w:rsidRPr="00E96292" w:rsidRDefault="005636A8" w:rsidP="00E96292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Dolci Marco</w:t>
                      </w:r>
                      <w:r w:rsidR="00E96292" w:rsidRPr="00E96292">
                        <w:rPr>
                          <w:color w:val="FFFFFF" w:themeColor="background1"/>
                        </w:rPr>
                        <w:br/>
                      </w:r>
                      <w:r w:rsidR="000E0819">
                        <w:rPr>
                          <w:color w:val="FFFFFF" w:themeColor="background1"/>
                        </w:rPr>
                        <w:t>04</w:t>
                      </w:r>
                      <w:r w:rsidR="00C72AF1">
                        <w:rPr>
                          <w:color w:val="FFFFFF" w:themeColor="background1"/>
                        </w:rPr>
                        <w:t>.0</w:t>
                      </w:r>
                      <w:r w:rsidR="00EB30E3">
                        <w:rPr>
                          <w:color w:val="FFFFFF" w:themeColor="background1"/>
                        </w:rPr>
                        <w:t>3</w:t>
                      </w:r>
                      <w:r w:rsidR="009F22E3">
                        <w:rPr>
                          <w:color w:val="FFFFFF" w:themeColor="background1"/>
                        </w:rPr>
                        <w:t>.202</w:t>
                      </w:r>
                      <w:r w:rsidR="000E0819">
                        <w:rPr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05E7">
        <w:tab/>
      </w:r>
    </w:p>
    <w:p w14:paraId="179C793C" w14:textId="77777777" w:rsidR="009F2C91" w:rsidRDefault="009F2C91" w:rsidP="00603074"/>
    <w:p w14:paraId="0F7E1799" w14:textId="77777777" w:rsidR="00523515" w:rsidRDefault="00523515" w:rsidP="00603074"/>
    <w:p w14:paraId="2D851EBB" w14:textId="77777777" w:rsidR="00523515" w:rsidRDefault="00523515" w:rsidP="00603074"/>
    <w:p w14:paraId="1715F140" w14:textId="77777777" w:rsidR="00523515" w:rsidRDefault="00523515" w:rsidP="00603074"/>
    <w:p w14:paraId="5A7D60B5" w14:textId="77777777" w:rsidR="00523515" w:rsidRDefault="00523515" w:rsidP="00603074"/>
    <w:p w14:paraId="660CFDCF" w14:textId="77777777" w:rsidR="003F05E7" w:rsidRDefault="003F05E7" w:rsidP="00603074"/>
    <w:p w14:paraId="31E37906" w14:textId="77777777" w:rsidR="00523515" w:rsidRDefault="00523515" w:rsidP="00603074"/>
    <w:p w14:paraId="3DA6FFEA" w14:textId="77777777" w:rsidR="00523515" w:rsidRDefault="00523515" w:rsidP="00603074"/>
    <w:p w14:paraId="7AD78D00" w14:textId="77777777" w:rsidR="00523515" w:rsidRDefault="00523515" w:rsidP="00603074"/>
    <w:p w14:paraId="00D2F155" w14:textId="77777777" w:rsidR="00523515" w:rsidRDefault="00523515" w:rsidP="00603074"/>
    <w:p w14:paraId="00031002" w14:textId="77777777" w:rsidR="00523515" w:rsidRDefault="00523515" w:rsidP="00603074"/>
    <w:p w14:paraId="62673D30" w14:textId="77777777" w:rsidR="00523515" w:rsidRDefault="00523515" w:rsidP="00603074"/>
    <w:p w14:paraId="77FC0944" w14:textId="77777777" w:rsidR="00523515" w:rsidRDefault="00523515" w:rsidP="00603074"/>
    <w:p w14:paraId="240C18BA" w14:textId="77777777" w:rsidR="00523515" w:rsidRDefault="00523515" w:rsidP="00603074"/>
    <w:p w14:paraId="02110C66" w14:textId="77777777" w:rsidR="00523515" w:rsidRDefault="00523515" w:rsidP="00603074"/>
    <w:p w14:paraId="09E523E3" w14:textId="77777777" w:rsidR="00E232CD" w:rsidRDefault="00E232CD" w:rsidP="00603074"/>
    <w:p w14:paraId="78FE6F1B" w14:textId="77777777" w:rsidR="00E232CD" w:rsidRDefault="00E232CD" w:rsidP="00603074"/>
    <w:p w14:paraId="1E8E40FC" w14:textId="77777777" w:rsidR="00E232CD" w:rsidRDefault="00E232CD" w:rsidP="00603074"/>
    <w:p w14:paraId="35887DA2" w14:textId="77777777" w:rsidR="00E232CD" w:rsidRDefault="00E232CD" w:rsidP="00603074">
      <w:pPr>
        <w:sectPr w:rsidR="00E232CD" w:rsidSect="00FD7826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843" w:right="1418" w:bottom="1418" w:left="1418" w:header="680" w:footer="709" w:gutter="0"/>
          <w:pgNumType w:start="0"/>
          <w:cols w:space="708"/>
          <w:titlePg/>
          <w:docGrid w:linePitch="360"/>
        </w:sectPr>
      </w:pPr>
    </w:p>
    <w:p w14:paraId="6DAD89B3" w14:textId="3FFC550F" w:rsidR="00E232CD" w:rsidRDefault="000E5023">
      <w:r>
        <w:rPr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F0118" wp14:editId="31DADE49">
                <wp:simplePos x="0" y="0"/>
                <wp:positionH relativeFrom="margin">
                  <wp:posOffset>2280920</wp:posOffset>
                </wp:positionH>
                <wp:positionV relativeFrom="paragraph">
                  <wp:posOffset>6350</wp:posOffset>
                </wp:positionV>
                <wp:extent cx="5543550" cy="847725"/>
                <wp:effectExtent l="0" t="0" r="19050" b="28575"/>
                <wp:wrapNone/>
                <wp:docPr id="21812785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6A717A" w14:textId="605598F1" w:rsidR="000E5023" w:rsidRPr="00E232CD" w:rsidRDefault="008B4758" w:rsidP="000E5023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Classe</w:t>
                            </w:r>
                            <w:r w:rsidR="000E5023" w:rsidRPr="000E5023"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="00E232CD" w:rsidRPr="000E5023">
                              <w:rPr>
                                <w:b/>
                                <w:bCs/>
                                <w:lang w:val="fr-FR"/>
                              </w:rPr>
                              <w:t>Input</w:t>
                            </w:r>
                            <w:r w:rsidR="000E5023">
                              <w:rPr>
                                <w:lang w:val="fr-FR"/>
                              </w:rPr>
                              <w:t> :</w:t>
                            </w:r>
                            <w:r w:rsidR="000E5023">
                              <w:rPr>
                                <w:lang w:val="fr-FR"/>
                              </w:rPr>
                              <w:br/>
                            </w:r>
                            <w:r w:rsidR="000E5023">
                              <w:rPr>
                                <w:lang w:val="fr-FR"/>
                              </w:rPr>
                              <w:br/>
                              <w:t>- nom ficher G-Code (avec chemin)</w:t>
                            </w:r>
                            <w:r w:rsidR="000E5023">
                              <w:rPr>
                                <w:lang w:val="fr-FR"/>
                              </w:rPr>
                              <w:br/>
                              <w:t>- nom fichier rapport (avec chemin)</w:t>
                            </w:r>
                          </w:p>
                          <w:p w14:paraId="1CE91FA1" w14:textId="2F9013BD" w:rsidR="00E232CD" w:rsidRPr="00E232CD" w:rsidRDefault="00E232CD" w:rsidP="00E232CD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F0118" id="Zone de texte 11" o:spid="_x0000_s1027" type="#_x0000_t202" style="position:absolute;margin-left:179.6pt;margin-top:.5pt;width:436.5pt;height:6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" fillcolor="white [3201]" strokeweight=".5pt">
                <v:textbox>
                  <w:txbxContent>
                    <w:p w14:paraId="156A717A" w14:textId="605598F1" w:rsidR="000E5023" w:rsidRPr="00E232CD" w:rsidRDefault="008B4758" w:rsidP="000E5023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Classe</w:t>
                      </w:r>
                      <w:r w:rsidR="000E5023" w:rsidRPr="000E5023"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="00E232CD" w:rsidRPr="000E5023">
                        <w:rPr>
                          <w:b/>
                          <w:bCs/>
                          <w:lang w:val="fr-FR"/>
                        </w:rPr>
                        <w:t>Input</w:t>
                      </w:r>
                      <w:r w:rsidR="000E5023">
                        <w:rPr>
                          <w:lang w:val="fr-FR"/>
                        </w:rPr>
                        <w:t> :</w:t>
                      </w:r>
                      <w:r w:rsidR="000E5023">
                        <w:rPr>
                          <w:lang w:val="fr-FR"/>
                        </w:rPr>
                        <w:br/>
                      </w:r>
                      <w:r w:rsidR="000E5023">
                        <w:rPr>
                          <w:lang w:val="fr-FR"/>
                        </w:rPr>
                        <w:br/>
                        <w:t>- nom ficher G-Code (avec chemin)</w:t>
                      </w:r>
                      <w:r w:rsidR="000E5023">
                        <w:rPr>
                          <w:lang w:val="fr-FR"/>
                        </w:rPr>
                        <w:br/>
                        <w:t>- nom fichier rapport (avec chemin)</w:t>
                      </w:r>
                    </w:p>
                    <w:p w14:paraId="1CE91FA1" w14:textId="2F9013BD" w:rsidR="00E232CD" w:rsidRPr="00E232CD" w:rsidRDefault="00E232CD" w:rsidP="00E232CD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46E681" w14:textId="52CB10EE" w:rsidR="00FE4D09" w:rsidRPr="000F68FE" w:rsidRDefault="00D16D88" w:rsidP="000F68FE">
      <w:pPr>
        <w:rPr>
          <w:rStyle w:val="Accentuation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246389" wp14:editId="70DAB656">
                <wp:simplePos x="0" y="0"/>
                <wp:positionH relativeFrom="column">
                  <wp:posOffset>1661795</wp:posOffset>
                </wp:positionH>
                <wp:positionV relativeFrom="paragraph">
                  <wp:posOffset>2474595</wp:posOffset>
                </wp:positionV>
                <wp:extent cx="609600" cy="0"/>
                <wp:effectExtent l="0" t="76200" r="19050" b="95250"/>
                <wp:wrapNone/>
                <wp:docPr id="419370098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FDAD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130.85pt;margin-top:194.85pt;width:48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" strokecolor="#2563ac [3204]" strokeweight="1.5pt">
                <v:stroke endarrow="block" joinstyle="miter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AA8C02" wp14:editId="49821321">
                <wp:simplePos x="0" y="0"/>
                <wp:positionH relativeFrom="column">
                  <wp:posOffset>1614170</wp:posOffset>
                </wp:positionH>
                <wp:positionV relativeFrom="paragraph">
                  <wp:posOffset>169545</wp:posOffset>
                </wp:positionV>
                <wp:extent cx="666750" cy="2295525"/>
                <wp:effectExtent l="0" t="76200" r="0" b="28575"/>
                <wp:wrapNone/>
                <wp:docPr id="546278197" name="Connecteur : en 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2295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02137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12" o:spid="_x0000_s1026" type="#_x0000_t34" style="position:absolute;margin-left:127.1pt;margin-top:13.35pt;width:52.5pt;height:180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" strokecolor="#2563ac [3204]" strokeweight=".5pt">
                <v:stroke endarrow="block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6348D0" wp14:editId="53556EE6">
                <wp:simplePos x="0" y="0"/>
                <wp:positionH relativeFrom="column">
                  <wp:posOffset>1661795</wp:posOffset>
                </wp:positionH>
                <wp:positionV relativeFrom="paragraph">
                  <wp:posOffset>2474595</wp:posOffset>
                </wp:positionV>
                <wp:extent cx="571500" cy="2686050"/>
                <wp:effectExtent l="0" t="0" r="76200" b="95250"/>
                <wp:wrapNone/>
                <wp:docPr id="1111541516" name="Connecteur : en 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6860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39293" id="Connecteur : en angle 12" o:spid="_x0000_s1026" type="#_x0000_t34" style="position:absolute;margin-left:130.85pt;margin-top:194.85pt;width:45pt;height:21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" strokecolor="#2563ac [3204]" strokeweight=".5pt">
                <v:stroke endarrow="block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21387B" wp14:editId="28A81A50">
                <wp:simplePos x="0" y="0"/>
                <wp:positionH relativeFrom="margin">
                  <wp:posOffset>2428875</wp:posOffset>
                </wp:positionH>
                <wp:positionV relativeFrom="paragraph">
                  <wp:posOffset>4314825</wp:posOffset>
                </wp:positionV>
                <wp:extent cx="5267325" cy="323850"/>
                <wp:effectExtent l="0" t="0" r="28575" b="19050"/>
                <wp:wrapNone/>
                <wp:docPr id="1038077262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22B1D" w14:textId="1D6977F2" w:rsidR="008B4758" w:rsidRPr="00E232CD" w:rsidRDefault="008B4758" w:rsidP="008B4758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Méthode « </w:t>
                            </w:r>
                            <w:r w:rsidRPr="00430370">
                              <w:rPr>
                                <w:b/>
                                <w:bCs/>
                                <w:lang w:val="fr-FR"/>
                              </w:rPr>
                              <w:t xml:space="preserve">Addition des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distances</w:t>
                            </w:r>
                            <w:r>
                              <w:rPr>
                                <w:lang w:val="fr-FR"/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1387B" id="_x0000_s1028" type="#_x0000_t202" style="position:absolute;margin-left:191.25pt;margin-top:339.75pt;width:414.7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" fillcolor="white [3201]" strokeweight=".5pt">
                <v:textbox>
                  <w:txbxContent>
                    <w:p w14:paraId="6D122B1D" w14:textId="1D6977F2" w:rsidR="008B4758" w:rsidRPr="00E232CD" w:rsidRDefault="008B4758" w:rsidP="008B4758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Méthode « </w:t>
                      </w:r>
                      <w:r w:rsidRPr="00430370">
                        <w:rPr>
                          <w:b/>
                          <w:bCs/>
                          <w:lang w:val="fr-FR"/>
                        </w:rPr>
                        <w:t xml:space="preserve">Addition des </w:t>
                      </w:r>
                      <w:r>
                        <w:rPr>
                          <w:b/>
                          <w:bCs/>
                          <w:lang w:val="fr-FR"/>
                        </w:rPr>
                        <w:t>distances</w:t>
                      </w:r>
                      <w:r>
                        <w:rPr>
                          <w:lang w:val="fr-FR"/>
                        </w:rPr>
                        <w:t>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E0C668" wp14:editId="4AF2C4E7">
                <wp:simplePos x="0" y="0"/>
                <wp:positionH relativeFrom="margin">
                  <wp:posOffset>2261870</wp:posOffset>
                </wp:positionH>
                <wp:positionV relativeFrom="paragraph">
                  <wp:posOffset>4779645</wp:posOffset>
                </wp:positionV>
                <wp:extent cx="5543550" cy="742950"/>
                <wp:effectExtent l="0" t="0" r="19050" b="19050"/>
                <wp:wrapNone/>
                <wp:docPr id="2024827752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9DD02" w14:textId="364F80DE" w:rsidR="00E232CD" w:rsidRDefault="008B4758" w:rsidP="00E232CD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Classe </w:t>
                            </w:r>
                            <w:r w:rsidR="00E232CD" w:rsidRPr="008B4758">
                              <w:rPr>
                                <w:b/>
                                <w:bCs/>
                                <w:lang w:val="fr-FR"/>
                              </w:rPr>
                              <w:t>Writer</w:t>
                            </w:r>
                            <w:r>
                              <w:rPr>
                                <w:lang w:val="fr-FR"/>
                              </w:rPr>
                              <w:t> :</w:t>
                            </w:r>
                          </w:p>
                          <w:p w14:paraId="277E0629" w14:textId="586E8FE1" w:rsidR="008B4758" w:rsidRPr="00E232CD" w:rsidRDefault="008B4758" w:rsidP="00E232CD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- </w:t>
                            </w:r>
                            <w:r>
                              <w:rPr>
                                <w:lang w:val="fr-FR"/>
                              </w:rPr>
                              <w:t>Création fichier rapport</w:t>
                            </w:r>
                            <w:r>
                              <w:rPr>
                                <w:lang w:val="fr-FR"/>
                              </w:rPr>
                              <w:br/>
                              <w:t xml:space="preserve">- </w:t>
                            </w:r>
                            <w:r>
                              <w:rPr>
                                <w:lang w:val="fr-FR"/>
                              </w:rPr>
                              <w:t>Ecriture des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0C668" id="_x0000_s1029" type="#_x0000_t202" style="position:absolute;margin-left:178.1pt;margin-top:376.35pt;width:436.5pt;height:58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" fillcolor="white [3201]" strokeweight=".5pt">
                <v:textbox>
                  <w:txbxContent>
                    <w:p w14:paraId="1D59DD02" w14:textId="364F80DE" w:rsidR="00E232CD" w:rsidRDefault="008B4758" w:rsidP="00E232CD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Classe </w:t>
                      </w:r>
                      <w:r w:rsidR="00E232CD" w:rsidRPr="008B4758">
                        <w:rPr>
                          <w:b/>
                          <w:bCs/>
                          <w:lang w:val="fr-FR"/>
                        </w:rPr>
                        <w:t>Writer</w:t>
                      </w:r>
                      <w:r>
                        <w:rPr>
                          <w:lang w:val="fr-FR"/>
                        </w:rPr>
                        <w:t> :</w:t>
                      </w:r>
                    </w:p>
                    <w:p w14:paraId="277E0629" w14:textId="586E8FE1" w:rsidR="008B4758" w:rsidRPr="00E232CD" w:rsidRDefault="008B4758" w:rsidP="00E232CD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- </w:t>
                      </w:r>
                      <w:r>
                        <w:rPr>
                          <w:lang w:val="fr-FR"/>
                        </w:rPr>
                        <w:t>Création fichier rapport</w:t>
                      </w:r>
                      <w:r>
                        <w:rPr>
                          <w:lang w:val="fr-FR"/>
                        </w:rPr>
                        <w:br/>
                        <w:t xml:space="preserve">- </w:t>
                      </w:r>
                      <w:r>
                        <w:rPr>
                          <w:lang w:val="fr-FR"/>
                        </w:rPr>
                        <w:t>Ecriture des données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1CEE0" wp14:editId="2C410569">
                <wp:simplePos x="0" y="0"/>
                <wp:positionH relativeFrom="margin">
                  <wp:posOffset>2271395</wp:posOffset>
                </wp:positionH>
                <wp:positionV relativeFrom="paragraph">
                  <wp:posOffset>664845</wp:posOffset>
                </wp:positionV>
                <wp:extent cx="5534025" cy="4010025"/>
                <wp:effectExtent l="0" t="0" r="28575" b="28575"/>
                <wp:wrapNone/>
                <wp:docPr id="101848050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401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CFEF4" w14:textId="57DD2830" w:rsidR="00E232CD" w:rsidRPr="00E232CD" w:rsidRDefault="008B4758" w:rsidP="00E232CD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Classe</w:t>
                            </w:r>
                            <w:r w:rsidR="000E5023">
                              <w:rPr>
                                <w:lang w:val="fr-FR"/>
                              </w:rPr>
                              <w:t xml:space="preserve"> </w:t>
                            </w:r>
                            <w:r w:rsidR="00E232CD" w:rsidRPr="000E5023">
                              <w:rPr>
                                <w:b/>
                                <w:bCs/>
                                <w:lang w:val="fr-FR"/>
                              </w:rPr>
                              <w:t>Reader</w:t>
                            </w:r>
                            <w:r w:rsidR="000E5023">
                              <w:rPr>
                                <w:lang w:val="fr-FR"/>
                              </w:rPr>
                              <w:t> :</w:t>
                            </w:r>
                            <w:r w:rsidR="000E5023">
                              <w:rPr>
                                <w:lang w:val="fr-FR"/>
                              </w:rPr>
                              <w:br/>
                              <w:t>(saisie des données ligne à ligne avec Regex)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1CEE0" id="_x0000_s1030" type="#_x0000_t202" style="position:absolute;margin-left:178.85pt;margin-top:52.35pt;width:435.75pt;height:3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" fillcolor="white [3201]" strokeweight=".5pt">
                <v:textbox>
                  <w:txbxContent>
                    <w:p w14:paraId="415CFEF4" w14:textId="57DD2830" w:rsidR="00E232CD" w:rsidRPr="00E232CD" w:rsidRDefault="008B4758" w:rsidP="00E232CD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Classe</w:t>
                      </w:r>
                      <w:r w:rsidR="000E5023">
                        <w:rPr>
                          <w:lang w:val="fr-FR"/>
                        </w:rPr>
                        <w:t xml:space="preserve"> </w:t>
                      </w:r>
                      <w:r w:rsidR="00E232CD" w:rsidRPr="000E5023">
                        <w:rPr>
                          <w:b/>
                          <w:bCs/>
                          <w:lang w:val="fr-FR"/>
                        </w:rPr>
                        <w:t>Reader</w:t>
                      </w:r>
                      <w:r w:rsidR="000E5023">
                        <w:rPr>
                          <w:lang w:val="fr-FR"/>
                        </w:rPr>
                        <w:t> :</w:t>
                      </w:r>
                      <w:r w:rsidR="000E5023">
                        <w:rPr>
                          <w:lang w:val="fr-FR"/>
                        </w:rPr>
                        <w:br/>
                        <w:t>(saisie des données ligne à ligne avec Regex)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B9857F" wp14:editId="6237797D">
                <wp:simplePos x="0" y="0"/>
                <wp:positionH relativeFrom="margin">
                  <wp:posOffset>2423795</wp:posOffset>
                </wp:positionH>
                <wp:positionV relativeFrom="paragraph">
                  <wp:posOffset>3903345</wp:posOffset>
                </wp:positionV>
                <wp:extent cx="5267325" cy="323850"/>
                <wp:effectExtent l="0" t="0" r="28575" b="19050"/>
                <wp:wrapNone/>
                <wp:docPr id="170437149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588C7" w14:textId="05E306AF" w:rsidR="000E5023" w:rsidRPr="00E232CD" w:rsidRDefault="00430370" w:rsidP="000E5023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Méthode « </w:t>
                            </w:r>
                            <w:r w:rsidR="000E5023" w:rsidRPr="00430370">
                              <w:rPr>
                                <w:b/>
                                <w:bCs/>
                                <w:lang w:val="fr-FR"/>
                              </w:rPr>
                              <w:t xml:space="preserve">Addition des </w:t>
                            </w:r>
                            <w:r w:rsidR="008B4758">
                              <w:rPr>
                                <w:b/>
                                <w:bCs/>
                                <w:lang w:val="fr-FR"/>
                              </w:rPr>
                              <w:t>durées</w:t>
                            </w:r>
                            <w:r>
                              <w:rPr>
                                <w:lang w:val="fr-FR"/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9857F" id="_x0000_s1031" type="#_x0000_t202" style="position:absolute;margin-left:190.85pt;margin-top:307.35pt;width:414.7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" fillcolor="white [3201]" strokeweight=".5pt">
                <v:textbox>
                  <w:txbxContent>
                    <w:p w14:paraId="761588C7" w14:textId="05E306AF" w:rsidR="000E5023" w:rsidRPr="00E232CD" w:rsidRDefault="00430370" w:rsidP="000E5023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Méthode « </w:t>
                      </w:r>
                      <w:r w:rsidR="000E5023" w:rsidRPr="00430370">
                        <w:rPr>
                          <w:b/>
                          <w:bCs/>
                          <w:lang w:val="fr-FR"/>
                        </w:rPr>
                        <w:t xml:space="preserve">Addition des </w:t>
                      </w:r>
                      <w:r w:rsidR="008B4758">
                        <w:rPr>
                          <w:b/>
                          <w:bCs/>
                          <w:lang w:val="fr-FR"/>
                        </w:rPr>
                        <w:t>durées</w:t>
                      </w:r>
                      <w:r>
                        <w:rPr>
                          <w:lang w:val="fr-FR"/>
                        </w:rPr>
                        <w:t>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598FCC" wp14:editId="6C7F1437">
                <wp:simplePos x="0" y="0"/>
                <wp:positionH relativeFrom="margin">
                  <wp:posOffset>2414270</wp:posOffset>
                </wp:positionH>
                <wp:positionV relativeFrom="paragraph">
                  <wp:posOffset>3493770</wp:posOffset>
                </wp:positionV>
                <wp:extent cx="5276850" cy="323850"/>
                <wp:effectExtent l="0" t="0" r="19050" b="19050"/>
                <wp:wrapNone/>
                <wp:docPr id="187333357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E2B03" w14:textId="061D422E" w:rsidR="000E5023" w:rsidRPr="00E232CD" w:rsidRDefault="00430370" w:rsidP="000E5023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Méthode « </w:t>
                            </w:r>
                            <w:r w:rsidR="000E5023" w:rsidRPr="00430370">
                              <w:rPr>
                                <w:b/>
                                <w:bCs/>
                                <w:lang w:val="fr-FR"/>
                              </w:rPr>
                              <w:t xml:space="preserve">Calcul </w:t>
                            </w:r>
                            <w:r w:rsidR="008B4758">
                              <w:rPr>
                                <w:b/>
                                <w:bCs/>
                                <w:lang w:val="fr-FR"/>
                              </w:rPr>
                              <w:t xml:space="preserve">durée </w:t>
                            </w:r>
                            <w:r w:rsidR="000E5023" w:rsidRPr="00430370">
                              <w:rPr>
                                <w:b/>
                                <w:bCs/>
                                <w:lang w:val="fr-FR"/>
                              </w:rPr>
                              <w:t>de déplacement</w:t>
                            </w:r>
                            <w:r>
                              <w:rPr>
                                <w:lang w:val="fr-FR"/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98FCC" id="_x0000_s1032" type="#_x0000_t202" style="position:absolute;margin-left:190.1pt;margin-top:275.1pt;width:415.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" fillcolor="white [3201]" strokeweight=".5pt">
                <v:textbox>
                  <w:txbxContent>
                    <w:p w14:paraId="690E2B03" w14:textId="061D422E" w:rsidR="000E5023" w:rsidRPr="00E232CD" w:rsidRDefault="00430370" w:rsidP="000E5023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Méthode « </w:t>
                      </w:r>
                      <w:r w:rsidR="000E5023" w:rsidRPr="00430370">
                        <w:rPr>
                          <w:b/>
                          <w:bCs/>
                          <w:lang w:val="fr-FR"/>
                        </w:rPr>
                        <w:t xml:space="preserve">Calcul </w:t>
                      </w:r>
                      <w:r w:rsidR="008B4758">
                        <w:rPr>
                          <w:b/>
                          <w:bCs/>
                          <w:lang w:val="fr-FR"/>
                        </w:rPr>
                        <w:t xml:space="preserve">durée </w:t>
                      </w:r>
                      <w:r w:rsidR="000E5023" w:rsidRPr="00430370">
                        <w:rPr>
                          <w:b/>
                          <w:bCs/>
                          <w:lang w:val="fr-FR"/>
                        </w:rPr>
                        <w:t>de déplacement</w:t>
                      </w:r>
                      <w:r>
                        <w:rPr>
                          <w:lang w:val="fr-FR"/>
                        </w:rPr>
                        <w:t>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723B60" wp14:editId="5AD3054C">
                <wp:simplePos x="0" y="0"/>
                <wp:positionH relativeFrom="margin">
                  <wp:posOffset>2404745</wp:posOffset>
                </wp:positionH>
                <wp:positionV relativeFrom="paragraph">
                  <wp:posOffset>3065145</wp:posOffset>
                </wp:positionV>
                <wp:extent cx="5305425" cy="323850"/>
                <wp:effectExtent l="0" t="0" r="28575" b="19050"/>
                <wp:wrapNone/>
                <wp:docPr id="1172111667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25B6E" w14:textId="5994D110" w:rsidR="000E5023" w:rsidRPr="00E232CD" w:rsidRDefault="000E5023" w:rsidP="000E5023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Méthode « </w:t>
                            </w:r>
                            <w:r w:rsidRPr="00430370">
                              <w:rPr>
                                <w:b/>
                                <w:bCs/>
                                <w:lang w:val="fr-FR"/>
                              </w:rPr>
                              <w:t xml:space="preserve">Distance parcourue </w:t>
                            </w:r>
                            <w:r w:rsidRPr="00430370">
                              <w:rPr>
                                <w:b/>
                                <w:bCs/>
                                <w:lang w:val="fr-FR"/>
                              </w:rPr>
                              <w:t>circulaire</w:t>
                            </w:r>
                            <w:r w:rsidR="008B4758">
                              <w:rPr>
                                <w:b/>
                                <w:bCs/>
                                <w:lang w:val="fr-FR"/>
                              </w:rPr>
                              <w:t xml:space="preserve"> 3D</w:t>
                            </w:r>
                            <w:r w:rsidR="00430370">
                              <w:rPr>
                                <w:lang w:val="fr-FR"/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23B60" id="_x0000_s1033" type="#_x0000_t202" style="position:absolute;margin-left:189.35pt;margin-top:241.35pt;width:417.75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" fillcolor="white [3201]" strokeweight=".5pt">
                <v:textbox>
                  <w:txbxContent>
                    <w:p w14:paraId="74F25B6E" w14:textId="5994D110" w:rsidR="000E5023" w:rsidRPr="00E232CD" w:rsidRDefault="000E5023" w:rsidP="000E5023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Méthode « </w:t>
                      </w:r>
                      <w:r w:rsidRPr="00430370">
                        <w:rPr>
                          <w:b/>
                          <w:bCs/>
                          <w:lang w:val="fr-FR"/>
                        </w:rPr>
                        <w:t xml:space="preserve">Distance parcourue </w:t>
                      </w:r>
                      <w:r w:rsidRPr="00430370">
                        <w:rPr>
                          <w:b/>
                          <w:bCs/>
                          <w:lang w:val="fr-FR"/>
                        </w:rPr>
                        <w:t>circulaire</w:t>
                      </w:r>
                      <w:r w:rsidR="008B4758">
                        <w:rPr>
                          <w:b/>
                          <w:bCs/>
                          <w:lang w:val="fr-FR"/>
                        </w:rPr>
                        <w:t xml:space="preserve"> 3D</w:t>
                      </w:r>
                      <w:r w:rsidR="00430370">
                        <w:rPr>
                          <w:lang w:val="fr-FR"/>
                        </w:rPr>
                        <w:t>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B18482" wp14:editId="4979A59B">
                <wp:simplePos x="0" y="0"/>
                <wp:positionH relativeFrom="margin">
                  <wp:posOffset>2423795</wp:posOffset>
                </wp:positionH>
                <wp:positionV relativeFrom="paragraph">
                  <wp:posOffset>2655570</wp:posOffset>
                </wp:positionV>
                <wp:extent cx="5295900" cy="323850"/>
                <wp:effectExtent l="0" t="0" r="19050" b="19050"/>
                <wp:wrapNone/>
                <wp:docPr id="788642425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743E3F" w14:textId="394986D8" w:rsidR="000E5023" w:rsidRPr="00E232CD" w:rsidRDefault="000E5023" w:rsidP="000E5023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Méthode « </w:t>
                            </w:r>
                            <w:r w:rsidRPr="000E5023">
                              <w:rPr>
                                <w:b/>
                                <w:bCs/>
                                <w:lang w:val="fr-FR"/>
                              </w:rPr>
                              <w:t>Distance parcourue linéaire</w:t>
                            </w:r>
                            <w:r w:rsidR="008B4758">
                              <w:rPr>
                                <w:b/>
                                <w:bCs/>
                                <w:lang w:val="fr-FR"/>
                              </w:rPr>
                              <w:t xml:space="preserve"> 3D</w:t>
                            </w:r>
                            <w:r>
                              <w:rPr>
                                <w:lang w:val="fr-FR"/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18482" id="_x0000_s1034" type="#_x0000_t202" style="position:absolute;margin-left:190.85pt;margin-top:209.1pt;width:417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" fillcolor="white [3201]" strokeweight=".5pt">
                <v:textbox>
                  <w:txbxContent>
                    <w:p w14:paraId="5C743E3F" w14:textId="394986D8" w:rsidR="000E5023" w:rsidRPr="00E232CD" w:rsidRDefault="000E5023" w:rsidP="000E5023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Méthode « </w:t>
                      </w:r>
                      <w:r w:rsidRPr="000E5023">
                        <w:rPr>
                          <w:b/>
                          <w:bCs/>
                          <w:lang w:val="fr-FR"/>
                        </w:rPr>
                        <w:t>Distance parcourue linéaire</w:t>
                      </w:r>
                      <w:r w:rsidR="008B4758">
                        <w:rPr>
                          <w:b/>
                          <w:bCs/>
                          <w:lang w:val="fr-FR"/>
                        </w:rPr>
                        <w:t xml:space="preserve"> 3D</w:t>
                      </w:r>
                      <w:r>
                        <w:rPr>
                          <w:lang w:val="fr-FR"/>
                        </w:rPr>
                        <w:t>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FEAEEC" wp14:editId="3C7AAE33">
                <wp:simplePos x="0" y="0"/>
                <wp:positionH relativeFrom="margin">
                  <wp:posOffset>2423795</wp:posOffset>
                </wp:positionH>
                <wp:positionV relativeFrom="paragraph">
                  <wp:posOffset>1979295</wp:posOffset>
                </wp:positionV>
                <wp:extent cx="5314950" cy="581025"/>
                <wp:effectExtent l="0" t="0" r="19050" b="28575"/>
                <wp:wrapNone/>
                <wp:docPr id="1297260593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62B06" w14:textId="38811A18" w:rsidR="00E232CD" w:rsidRPr="00E232CD" w:rsidRDefault="00E232CD" w:rsidP="00E232CD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Objet « </w:t>
                            </w:r>
                            <w:r w:rsidRPr="000E5023">
                              <w:rPr>
                                <w:b/>
                                <w:bCs/>
                                <w:lang w:val="fr-FR"/>
                              </w:rPr>
                              <w:t>Ligne</w:t>
                            </w:r>
                            <w:r>
                              <w:rPr>
                                <w:lang w:val="fr-FR"/>
                              </w:rPr>
                              <w:t> »</w:t>
                            </w:r>
                            <w:r>
                              <w:rPr>
                                <w:lang w:val="fr-FR"/>
                              </w:rPr>
                              <w:t xml:space="preserve"> (à instancier pour chaque ligne</w:t>
                            </w:r>
                            <w:r w:rsidR="00430370">
                              <w:rPr>
                                <w:lang w:val="fr-FR"/>
                              </w:rPr>
                              <w:t xml:space="preserve"> de G-Code</w:t>
                            </w:r>
                            <w:r>
                              <w:rPr>
                                <w:lang w:val="fr-FR"/>
                              </w:rPr>
                              <w:t>)</w:t>
                            </w:r>
                            <w:r w:rsidR="00430370">
                              <w:rPr>
                                <w:lang w:val="fr-FR"/>
                              </w:rPr>
                              <w:br/>
                            </w:r>
                            <w:r w:rsidR="008B4758" w:rsidRPr="008B4758">
                              <w:rPr>
                                <w:i/>
                                <w:iCs/>
                                <w:color w:val="5B9BD5" w:themeColor="accent2"/>
                                <w:lang w:val="fr-FR"/>
                              </w:rPr>
                              <w:t>Outil, Distance parcourue, Durée de déplacement, …</w:t>
                            </w:r>
                            <w:r w:rsidR="00430370">
                              <w:rPr>
                                <w:lang w:val="fr-FR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AEEC" id="_x0000_s1035" type="#_x0000_t202" style="position:absolute;margin-left:190.85pt;margin-top:155.85pt;width:418.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" fillcolor="white [3201]" strokeweight=".5pt">
                <v:textbox>
                  <w:txbxContent>
                    <w:p w14:paraId="21562B06" w14:textId="38811A18" w:rsidR="00E232CD" w:rsidRPr="00E232CD" w:rsidRDefault="00E232CD" w:rsidP="00E232CD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Objet « </w:t>
                      </w:r>
                      <w:r w:rsidRPr="000E5023">
                        <w:rPr>
                          <w:b/>
                          <w:bCs/>
                          <w:lang w:val="fr-FR"/>
                        </w:rPr>
                        <w:t>Ligne</w:t>
                      </w:r>
                      <w:r>
                        <w:rPr>
                          <w:lang w:val="fr-FR"/>
                        </w:rPr>
                        <w:t> »</w:t>
                      </w:r>
                      <w:r>
                        <w:rPr>
                          <w:lang w:val="fr-FR"/>
                        </w:rPr>
                        <w:t xml:space="preserve"> (à instancier pour chaque ligne</w:t>
                      </w:r>
                      <w:r w:rsidR="00430370">
                        <w:rPr>
                          <w:lang w:val="fr-FR"/>
                        </w:rPr>
                        <w:t xml:space="preserve"> de G-Code</w:t>
                      </w:r>
                      <w:r>
                        <w:rPr>
                          <w:lang w:val="fr-FR"/>
                        </w:rPr>
                        <w:t>)</w:t>
                      </w:r>
                      <w:r w:rsidR="00430370">
                        <w:rPr>
                          <w:lang w:val="fr-FR"/>
                        </w:rPr>
                        <w:br/>
                      </w:r>
                      <w:r w:rsidR="008B4758" w:rsidRPr="008B4758">
                        <w:rPr>
                          <w:i/>
                          <w:iCs/>
                          <w:color w:val="5B9BD5" w:themeColor="accent2"/>
                          <w:lang w:val="fr-FR"/>
                        </w:rPr>
                        <w:t>Outil, Distance parcourue, Durée de déplacement, …</w:t>
                      </w:r>
                      <w:r w:rsidR="00430370">
                        <w:rPr>
                          <w:lang w:val="fr-FR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75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4A34EB" wp14:editId="14C603C7">
                <wp:simplePos x="0" y="0"/>
                <wp:positionH relativeFrom="margin">
                  <wp:posOffset>2414270</wp:posOffset>
                </wp:positionH>
                <wp:positionV relativeFrom="paragraph">
                  <wp:posOffset>1160145</wp:posOffset>
                </wp:positionV>
                <wp:extent cx="5324475" cy="742950"/>
                <wp:effectExtent l="0" t="0" r="28575" b="19050"/>
                <wp:wrapNone/>
                <wp:docPr id="15200577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C0BEE" w14:textId="73662F2A" w:rsidR="00E232CD" w:rsidRPr="00E232CD" w:rsidRDefault="00E232CD" w:rsidP="00E232CD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Objet « </w:t>
                            </w:r>
                            <w:r w:rsidR="000E5023" w:rsidRPr="000E5023">
                              <w:rPr>
                                <w:b/>
                                <w:bCs/>
                                <w:lang w:val="fr-FR"/>
                              </w:rPr>
                              <w:t>Modal</w:t>
                            </w:r>
                            <w:r>
                              <w:rPr>
                                <w:lang w:val="fr-FR"/>
                              </w:rPr>
                              <w:t> » (mettre à jour à chaque ligne</w:t>
                            </w:r>
                            <w:r w:rsidR="00430370">
                              <w:rPr>
                                <w:lang w:val="fr-FR"/>
                              </w:rPr>
                              <w:t xml:space="preserve"> de G-Code</w:t>
                            </w:r>
                            <w:r>
                              <w:rPr>
                                <w:lang w:val="fr-FR"/>
                              </w:rPr>
                              <w:t>)</w:t>
                            </w:r>
                            <w:r w:rsidR="000E5023">
                              <w:rPr>
                                <w:lang w:val="fr-FR"/>
                              </w:rPr>
                              <w:br/>
                            </w:r>
                            <w:r w:rsidR="000E5023" w:rsidRPr="00430370">
                              <w:rPr>
                                <w:i/>
                                <w:iCs/>
                                <w:color w:val="5B9BD5" w:themeColor="accent2"/>
                                <w:lang w:val="fr-FR"/>
                              </w:rPr>
                              <w:t xml:space="preserve">Groupe G0/G1/G2/G3, Groupe G90/G91, position X, position Y, position Z, Rayon de cercle, avance F, </w:t>
                            </w:r>
                            <w:r w:rsidR="008B4758">
                              <w:rPr>
                                <w:i/>
                                <w:iCs/>
                                <w:color w:val="5B9BD5" w:themeColor="accent2"/>
                                <w:lang w:val="fr-FR"/>
                              </w:rPr>
                              <w:t>outil actif T</w:t>
                            </w:r>
                            <w:r w:rsidR="000E5023" w:rsidRPr="00430370">
                              <w:rPr>
                                <w:i/>
                                <w:iCs/>
                                <w:color w:val="5B9BD5" w:themeColor="accent2"/>
                                <w:lang w:val="fr-FR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34EB" id="_x0000_s1036" type="#_x0000_t202" style="position:absolute;margin-left:190.1pt;margin-top:91.35pt;width:419.25pt;height:58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" fillcolor="white [3201]" strokeweight=".5pt">
                <v:textbox>
                  <w:txbxContent>
                    <w:p w14:paraId="166C0BEE" w14:textId="73662F2A" w:rsidR="00E232CD" w:rsidRPr="00E232CD" w:rsidRDefault="00E232CD" w:rsidP="00E232CD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Objet « </w:t>
                      </w:r>
                      <w:r w:rsidR="000E5023" w:rsidRPr="000E5023">
                        <w:rPr>
                          <w:b/>
                          <w:bCs/>
                          <w:lang w:val="fr-FR"/>
                        </w:rPr>
                        <w:t>Modal</w:t>
                      </w:r>
                      <w:r>
                        <w:rPr>
                          <w:lang w:val="fr-FR"/>
                        </w:rPr>
                        <w:t> » (mettre à jour à chaque ligne</w:t>
                      </w:r>
                      <w:r w:rsidR="00430370">
                        <w:rPr>
                          <w:lang w:val="fr-FR"/>
                        </w:rPr>
                        <w:t xml:space="preserve"> de G-Code</w:t>
                      </w:r>
                      <w:r>
                        <w:rPr>
                          <w:lang w:val="fr-FR"/>
                        </w:rPr>
                        <w:t>)</w:t>
                      </w:r>
                      <w:r w:rsidR="000E5023">
                        <w:rPr>
                          <w:lang w:val="fr-FR"/>
                        </w:rPr>
                        <w:br/>
                      </w:r>
                      <w:r w:rsidR="000E5023" w:rsidRPr="00430370">
                        <w:rPr>
                          <w:i/>
                          <w:iCs/>
                          <w:color w:val="5B9BD5" w:themeColor="accent2"/>
                          <w:lang w:val="fr-FR"/>
                        </w:rPr>
                        <w:t xml:space="preserve">Groupe G0/G1/G2/G3, Groupe G90/G91, position X, position Y, position Z, Rayon de cercle, avance F, </w:t>
                      </w:r>
                      <w:r w:rsidR="008B4758">
                        <w:rPr>
                          <w:i/>
                          <w:iCs/>
                          <w:color w:val="5B9BD5" w:themeColor="accent2"/>
                          <w:lang w:val="fr-FR"/>
                        </w:rPr>
                        <w:t>outil actif T</w:t>
                      </w:r>
                      <w:r w:rsidR="000E5023" w:rsidRPr="00430370">
                        <w:rPr>
                          <w:i/>
                          <w:iCs/>
                          <w:color w:val="5B9BD5" w:themeColor="accent2"/>
                          <w:lang w:val="fr-FR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32C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5AA570" wp14:editId="27AF1812">
                <wp:simplePos x="0" y="0"/>
                <wp:positionH relativeFrom="margin">
                  <wp:posOffset>-19050</wp:posOffset>
                </wp:positionH>
                <wp:positionV relativeFrom="paragraph">
                  <wp:posOffset>2100580</wp:posOffset>
                </wp:positionV>
                <wp:extent cx="1609725" cy="742950"/>
                <wp:effectExtent l="0" t="0" r="28575" b="19050"/>
                <wp:wrapNone/>
                <wp:docPr id="1735686016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33DDC" w14:textId="5264275C" w:rsidR="00E232CD" w:rsidRPr="00E232CD" w:rsidRDefault="008B4758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Classe </w:t>
                            </w:r>
                            <w:r w:rsidR="00E232CD" w:rsidRPr="008B4758">
                              <w:rPr>
                                <w:b/>
                                <w:bCs/>
                                <w:lang w:val="fr-FR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AA570" id="_x0000_s1037" type="#_x0000_t202" style="position:absolute;margin-left:-1.5pt;margin-top:165.4pt;width:126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" fillcolor="white [3201]" strokeweight=".5pt">
                <v:textbox>
                  <w:txbxContent>
                    <w:p w14:paraId="30D33DDC" w14:textId="5264275C" w:rsidR="00E232CD" w:rsidRPr="00E232CD" w:rsidRDefault="008B4758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Classe </w:t>
                      </w:r>
                      <w:r w:rsidR="00E232CD" w:rsidRPr="008B4758">
                        <w:rPr>
                          <w:b/>
                          <w:bCs/>
                          <w:lang w:val="fr-FR"/>
                        </w:rPr>
                        <w:t>Main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E4D09" w:rsidRPr="000F68FE" w:rsidSect="00E232CD">
      <w:pgSz w:w="16838" w:h="11906" w:orient="landscape" w:code="9"/>
      <w:pgMar w:top="1418" w:right="1843" w:bottom="1418" w:left="1418" w:header="68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78F2" w14:textId="77777777" w:rsidR="00BC438F" w:rsidRDefault="00BC438F" w:rsidP="00685424">
      <w:pPr>
        <w:spacing w:after="0" w:line="240" w:lineRule="auto"/>
      </w:pPr>
      <w:r>
        <w:separator/>
      </w:r>
    </w:p>
  </w:endnote>
  <w:endnote w:type="continuationSeparator" w:id="0">
    <w:p w14:paraId="7234AC4E" w14:textId="77777777" w:rsidR="00BC438F" w:rsidRDefault="00BC438F" w:rsidP="00685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 Pro">
    <w:altName w:val="Calibri"/>
    <w:panose1 w:val="00000000000000000000"/>
    <w:charset w:val="00"/>
    <w:family w:val="modern"/>
    <w:notTrueType/>
    <w:pitch w:val="variable"/>
    <w:sig w:usb0="800000AF" w:usb1="5000206A" w:usb2="00000000" w:usb3="00000000" w:csb0="0000000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FC66" w14:textId="04F316BB" w:rsidR="00685424" w:rsidRDefault="00000000" w:rsidP="006C7B00">
    <w:pPr>
      <w:pStyle w:val="Pieddepage"/>
      <w:tabs>
        <w:tab w:val="clear" w:pos="2694"/>
        <w:tab w:val="clear" w:pos="4536"/>
        <w:tab w:val="clear" w:pos="9072"/>
        <w:tab w:val="left" w:pos="4230"/>
      </w:tabs>
      <w:jc w:val="right"/>
    </w:pPr>
    <w:sdt>
      <w:sdtPr>
        <w:id w:val="518895868"/>
        <w:docPartObj>
          <w:docPartGallery w:val="Page Numbers (Bottom of Page)"/>
          <w:docPartUnique/>
        </w:docPartObj>
      </w:sdtPr>
      <w:sdtContent>
        <w:r w:rsidR="00685424">
          <w:rPr>
            <w:noProof/>
            <w:lang w:eastAsia="fr-CH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2D44CAAD" wp14:editId="6D45256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7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79AF7" w14:textId="77777777" w:rsidR="00685424" w:rsidRDefault="0068542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5B9BD5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C96186" w:rsidRPr="00C96186">
                                <w:rPr>
                                  <w:noProof/>
                                  <w:color w:val="5B9BD5" w:themeColor="accent2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D44CAAD" id="Rectangle 7" o:spid="_x0000_s1038" style="position:absolute;left:0;text-align:left;margin-left:0;margin-top:0;width:44.55pt;height:15.1pt;rotation:180;flip:x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6B179AF7" w14:textId="77777777" w:rsidR="00685424" w:rsidRDefault="0068542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5B9BD5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C96186" w:rsidRPr="00C96186">
                          <w:rPr>
                            <w:noProof/>
                            <w:color w:val="5B9BD5" w:themeColor="accent2"/>
                            <w:lang w:val="fr-FR"/>
                          </w:rPr>
                          <w:t>1</w:t>
                        </w:r>
                        <w:r>
                          <w:rPr>
                            <w:color w:val="5B9BD5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6A7C02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9A21" w14:textId="5A6D104A" w:rsidR="007F2546" w:rsidRPr="007F2546" w:rsidRDefault="007F2546" w:rsidP="003F05E7">
    <w:pPr>
      <w:pStyle w:val="Pieddepage"/>
      <w:jc w:val="right"/>
      <w:rPr>
        <w:lang w:val="it-IT"/>
      </w:rPr>
    </w:pPr>
    <w:r w:rsidRPr="007F2546">
      <w:rPr>
        <w:lang w:val="it-IT"/>
      </w:rPr>
      <w:t>Dolci Marco</w:t>
    </w:r>
    <w:r w:rsidR="003F05E7">
      <w:rPr>
        <w:lang w:val="it-IT"/>
      </w:rPr>
      <w:br/>
    </w:r>
    <w:r w:rsidR="00E232CD">
      <w:rPr>
        <w:lang w:val="it-IT"/>
      </w:rPr>
      <w:t>13</w:t>
    </w:r>
    <w:r w:rsidR="003F05E7">
      <w:rPr>
        <w:lang w:val="it-IT"/>
      </w:rPr>
      <w:t>.03.2025</w:t>
    </w:r>
    <w:r w:rsidRPr="007F2546">
      <w:rPr>
        <w:lang w:val="it-IT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7014" w14:textId="77777777" w:rsidR="00BC438F" w:rsidRDefault="00BC438F" w:rsidP="00685424">
      <w:pPr>
        <w:spacing w:after="0" w:line="240" w:lineRule="auto"/>
      </w:pPr>
      <w:r>
        <w:separator/>
      </w:r>
    </w:p>
  </w:footnote>
  <w:footnote w:type="continuationSeparator" w:id="0">
    <w:p w14:paraId="0C0E5086" w14:textId="77777777" w:rsidR="00BC438F" w:rsidRDefault="00BC438F" w:rsidP="00685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F3F6" w14:textId="607887D5" w:rsidR="00685424" w:rsidRDefault="007F2546">
    <w:pPr>
      <w:pStyle w:val="En-tte"/>
    </w:pPr>
    <w:r>
      <w:rPr>
        <w:noProof/>
      </w:rPr>
      <w:drawing>
        <wp:anchor distT="0" distB="0" distL="114300" distR="114300" simplePos="0" relativeHeight="251681792" behindDoc="0" locked="0" layoutInCell="1" allowOverlap="1" wp14:anchorId="0AFFD64A" wp14:editId="13CC9B8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33575" cy="695325"/>
          <wp:effectExtent l="0" t="0" r="9525" b="9525"/>
          <wp:wrapNone/>
          <wp:docPr id="1036411386" name="Image 16" descr="Ecole d'ingénieurs Ar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ole d'ingénieurs Arc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172" t="38514" r="24256" b="40024"/>
                  <a:stretch/>
                </pic:blipFill>
                <pic:spPr bwMode="auto">
                  <a:xfrm>
                    <a:off x="0" y="0"/>
                    <a:ext cx="193357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B6E">
      <w:rPr>
        <w:noProof/>
      </w:rPr>
      <w:drawing>
        <wp:anchor distT="0" distB="0" distL="114300" distR="114300" simplePos="0" relativeHeight="251677696" behindDoc="0" locked="0" layoutInCell="1" allowOverlap="1" wp14:anchorId="12201F95" wp14:editId="12D90942">
          <wp:simplePos x="0" y="0"/>
          <wp:positionH relativeFrom="column">
            <wp:posOffset>-342900</wp:posOffset>
          </wp:positionH>
          <wp:positionV relativeFrom="paragraph">
            <wp:posOffset>-362585</wp:posOffset>
          </wp:positionV>
          <wp:extent cx="1179141" cy="581025"/>
          <wp:effectExtent l="0" t="0" r="2540" b="0"/>
          <wp:wrapNone/>
          <wp:docPr id="1610649974" name="Image 1610649974" descr="Une image contenant Graphique, capture d’écran, Police,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661255" name="Image 432661255" descr="Une image contenant Graphique, capture d’écran, Police, cerc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2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141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5589">
      <w:tab/>
    </w:r>
    <w:r w:rsidR="0002558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F570" w14:textId="3D8AACEB" w:rsidR="00C96186" w:rsidRDefault="007F2546">
    <w:pPr>
      <w:pStyle w:val="En-tte"/>
    </w:pPr>
    <w:r>
      <w:rPr>
        <w:noProof/>
      </w:rPr>
      <w:drawing>
        <wp:anchor distT="0" distB="0" distL="114300" distR="114300" simplePos="0" relativeHeight="251679744" behindDoc="0" locked="0" layoutInCell="1" allowOverlap="1" wp14:anchorId="0C189A8D" wp14:editId="7DDC9714">
          <wp:simplePos x="0" y="0"/>
          <wp:positionH relativeFrom="column">
            <wp:posOffset>-281940</wp:posOffset>
          </wp:positionH>
          <wp:positionV relativeFrom="paragraph">
            <wp:posOffset>-260350</wp:posOffset>
          </wp:positionV>
          <wp:extent cx="1933575" cy="695325"/>
          <wp:effectExtent l="0" t="0" r="9525" b="9525"/>
          <wp:wrapNone/>
          <wp:docPr id="1203978031" name="Image 16" descr="Ecole d'ingénieurs Ar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ole d'ingénieurs Arc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172" t="38514" r="24256" b="40024"/>
                  <a:stretch/>
                </pic:blipFill>
                <pic:spPr bwMode="auto">
                  <a:xfrm>
                    <a:off x="0" y="0"/>
                    <a:ext cx="193357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B6E">
      <w:rPr>
        <w:noProof/>
      </w:rPr>
      <w:drawing>
        <wp:anchor distT="0" distB="0" distL="114300" distR="114300" simplePos="0" relativeHeight="251675648" behindDoc="0" locked="0" layoutInCell="1" allowOverlap="1" wp14:anchorId="07759312" wp14:editId="1212E478">
          <wp:simplePos x="0" y="0"/>
          <wp:positionH relativeFrom="column">
            <wp:posOffset>-381000</wp:posOffset>
          </wp:positionH>
          <wp:positionV relativeFrom="paragraph">
            <wp:posOffset>-362585</wp:posOffset>
          </wp:positionV>
          <wp:extent cx="1179141" cy="581025"/>
          <wp:effectExtent l="0" t="0" r="2540" b="0"/>
          <wp:wrapNone/>
          <wp:docPr id="2060023682" name="Image 2060023682" descr="Une image contenant Graphique, capture d’écran, Police,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8432372" name="Image 1798432372" descr="Une image contenant Graphique, capture d’écran, Police, cerc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2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141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B6E">
      <w:rPr>
        <w:noProof/>
      </w:rPr>
      <w:drawing>
        <wp:inline distT="0" distB="0" distL="0" distR="0" wp14:anchorId="7026CB88" wp14:editId="4DF5039B">
          <wp:extent cx="1178560" cy="581025"/>
          <wp:effectExtent l="0" t="0" r="2540" b="9525"/>
          <wp:docPr id="2112078757" name="Image 1" descr="Une image contenant Graphique, capture d’écran, Police,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844472" name="Image 1" descr="Une image contenant Graphique, capture d’écran, Police, cercle&#10;&#10;Description générée automatiquement"/>
                  <pic:cNvPicPr>
                    <a:picLocks noChangeAspect="1"/>
                  </pic:cNvPicPr>
                </pic:nvPicPr>
                <pic:blipFill>
                  <a:blip r:embed="rId2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96186">
      <w:tab/>
    </w:r>
    <w:r w:rsidR="00C9618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16B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CB072C"/>
    <w:multiLevelType w:val="hybridMultilevel"/>
    <w:tmpl w:val="BEFC7D6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B033A"/>
    <w:multiLevelType w:val="hybridMultilevel"/>
    <w:tmpl w:val="739A7ED4"/>
    <w:lvl w:ilvl="0" w:tplc="A9E8B00C">
      <w:start w:val="5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4D5B4D"/>
    <w:multiLevelType w:val="hybridMultilevel"/>
    <w:tmpl w:val="E9D63FA4"/>
    <w:lvl w:ilvl="0" w:tplc="040C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142E5A01"/>
    <w:multiLevelType w:val="multilevel"/>
    <w:tmpl w:val="3B3E3DF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8034DB2"/>
    <w:multiLevelType w:val="hybridMultilevel"/>
    <w:tmpl w:val="A12CAD68"/>
    <w:lvl w:ilvl="0" w:tplc="FFA64E84">
      <w:numFmt w:val="bullet"/>
      <w:lvlText w:val="-"/>
      <w:lvlJc w:val="left"/>
      <w:pPr>
        <w:ind w:left="3006" w:hanging="360"/>
      </w:pPr>
      <w:rPr>
        <w:rFonts w:ascii="Arial" w:eastAsia="Times New Roman" w:hAnsi="Arial" w:cs="Arial" w:hint="default"/>
      </w:rPr>
    </w:lvl>
    <w:lvl w:ilvl="1" w:tplc="100C0003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32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804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766" w:hanging="360"/>
      </w:pPr>
      <w:rPr>
        <w:rFonts w:ascii="Wingdings" w:hAnsi="Wingdings" w:hint="default"/>
      </w:rPr>
    </w:lvl>
  </w:abstractNum>
  <w:abstractNum w:abstractNumId="6" w15:restartNumberingAfterBreak="0">
    <w:nsid w:val="18C97FBD"/>
    <w:multiLevelType w:val="hybridMultilevel"/>
    <w:tmpl w:val="B822892C"/>
    <w:lvl w:ilvl="0" w:tplc="960CED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647" w:hanging="360"/>
      </w:pPr>
    </w:lvl>
    <w:lvl w:ilvl="2" w:tplc="100C001B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CB46949"/>
    <w:multiLevelType w:val="hybridMultilevel"/>
    <w:tmpl w:val="B144263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722D3"/>
    <w:multiLevelType w:val="hybridMultilevel"/>
    <w:tmpl w:val="0B9E284E"/>
    <w:lvl w:ilvl="0" w:tplc="9B9E785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450D0"/>
    <w:multiLevelType w:val="hybridMultilevel"/>
    <w:tmpl w:val="441C49CC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>
      <w:start w:val="1"/>
      <w:numFmt w:val="lowerRoman"/>
      <w:lvlText w:val="%6."/>
      <w:lvlJc w:val="right"/>
      <w:pPr>
        <w:ind w:left="4320" w:hanging="180"/>
      </w:pPr>
    </w:lvl>
    <w:lvl w:ilvl="6" w:tplc="100C000F">
      <w:start w:val="1"/>
      <w:numFmt w:val="decimal"/>
      <w:lvlText w:val="%7."/>
      <w:lvlJc w:val="left"/>
      <w:pPr>
        <w:ind w:left="5040" w:hanging="360"/>
      </w:pPr>
    </w:lvl>
    <w:lvl w:ilvl="7" w:tplc="100C0019">
      <w:start w:val="1"/>
      <w:numFmt w:val="lowerLetter"/>
      <w:lvlText w:val="%8."/>
      <w:lvlJc w:val="left"/>
      <w:pPr>
        <w:ind w:left="5760" w:hanging="360"/>
      </w:pPr>
    </w:lvl>
    <w:lvl w:ilvl="8" w:tplc="10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45DB6"/>
    <w:multiLevelType w:val="multilevel"/>
    <w:tmpl w:val="9CCCD7A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AEA1138"/>
    <w:multiLevelType w:val="hybridMultilevel"/>
    <w:tmpl w:val="27DA4A4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133CA"/>
    <w:multiLevelType w:val="hybridMultilevel"/>
    <w:tmpl w:val="2912F5C6"/>
    <w:lvl w:ilvl="0" w:tplc="1FBCD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03ACD"/>
    <w:multiLevelType w:val="hybridMultilevel"/>
    <w:tmpl w:val="48F419CA"/>
    <w:lvl w:ilvl="0" w:tplc="D4CADB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40B66"/>
    <w:multiLevelType w:val="hybridMultilevel"/>
    <w:tmpl w:val="41BC5284"/>
    <w:lvl w:ilvl="0" w:tplc="3FB8071C">
      <w:start w:val="3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6E3A39"/>
    <w:multiLevelType w:val="hybridMultilevel"/>
    <w:tmpl w:val="C2EA3DA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0F5D69"/>
    <w:multiLevelType w:val="hybridMultilevel"/>
    <w:tmpl w:val="D6F4D2F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564FB"/>
    <w:multiLevelType w:val="hybridMultilevel"/>
    <w:tmpl w:val="1CE61498"/>
    <w:lvl w:ilvl="0" w:tplc="09BCABE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A4EFE"/>
    <w:multiLevelType w:val="hybridMultilevel"/>
    <w:tmpl w:val="0298D416"/>
    <w:lvl w:ilvl="0" w:tplc="F74EEF9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C7CA2"/>
    <w:multiLevelType w:val="hybridMultilevel"/>
    <w:tmpl w:val="130AC6C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E4FF3"/>
    <w:multiLevelType w:val="hybridMultilevel"/>
    <w:tmpl w:val="03D8EDD8"/>
    <w:lvl w:ilvl="0" w:tplc="C3F2C7F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7F2729"/>
    <w:multiLevelType w:val="hybridMultilevel"/>
    <w:tmpl w:val="83364F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433635"/>
    <w:multiLevelType w:val="hybridMultilevel"/>
    <w:tmpl w:val="90326BD6"/>
    <w:lvl w:ilvl="0" w:tplc="38AC91B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506" w:hanging="360"/>
      </w:pPr>
    </w:lvl>
    <w:lvl w:ilvl="2" w:tplc="100C001B" w:tentative="1">
      <w:start w:val="1"/>
      <w:numFmt w:val="lowerRoman"/>
      <w:lvlText w:val="%3."/>
      <w:lvlJc w:val="right"/>
      <w:pPr>
        <w:ind w:left="2226" w:hanging="180"/>
      </w:pPr>
    </w:lvl>
    <w:lvl w:ilvl="3" w:tplc="100C000F" w:tentative="1">
      <w:start w:val="1"/>
      <w:numFmt w:val="decimal"/>
      <w:lvlText w:val="%4."/>
      <w:lvlJc w:val="left"/>
      <w:pPr>
        <w:ind w:left="2946" w:hanging="360"/>
      </w:pPr>
    </w:lvl>
    <w:lvl w:ilvl="4" w:tplc="100C0019" w:tentative="1">
      <w:start w:val="1"/>
      <w:numFmt w:val="lowerLetter"/>
      <w:lvlText w:val="%5."/>
      <w:lvlJc w:val="left"/>
      <w:pPr>
        <w:ind w:left="3666" w:hanging="360"/>
      </w:pPr>
    </w:lvl>
    <w:lvl w:ilvl="5" w:tplc="100C001B" w:tentative="1">
      <w:start w:val="1"/>
      <w:numFmt w:val="lowerRoman"/>
      <w:lvlText w:val="%6."/>
      <w:lvlJc w:val="right"/>
      <w:pPr>
        <w:ind w:left="4386" w:hanging="180"/>
      </w:pPr>
    </w:lvl>
    <w:lvl w:ilvl="6" w:tplc="100C000F" w:tentative="1">
      <w:start w:val="1"/>
      <w:numFmt w:val="decimal"/>
      <w:lvlText w:val="%7."/>
      <w:lvlJc w:val="left"/>
      <w:pPr>
        <w:ind w:left="5106" w:hanging="360"/>
      </w:pPr>
    </w:lvl>
    <w:lvl w:ilvl="7" w:tplc="100C0019" w:tentative="1">
      <w:start w:val="1"/>
      <w:numFmt w:val="lowerLetter"/>
      <w:lvlText w:val="%8."/>
      <w:lvlJc w:val="left"/>
      <w:pPr>
        <w:ind w:left="5826" w:hanging="360"/>
      </w:pPr>
    </w:lvl>
    <w:lvl w:ilvl="8" w:tplc="10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BC33CAA"/>
    <w:multiLevelType w:val="hybridMultilevel"/>
    <w:tmpl w:val="9148F70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F2EC0"/>
    <w:multiLevelType w:val="hybridMultilevel"/>
    <w:tmpl w:val="83364F02"/>
    <w:lvl w:ilvl="0" w:tplc="DA6E27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A603BA"/>
    <w:multiLevelType w:val="multilevel"/>
    <w:tmpl w:val="B7F250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55C83093"/>
    <w:multiLevelType w:val="hybridMultilevel"/>
    <w:tmpl w:val="243A171A"/>
    <w:lvl w:ilvl="0" w:tplc="C52CDD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C7118"/>
    <w:multiLevelType w:val="hybridMultilevel"/>
    <w:tmpl w:val="29CA9272"/>
    <w:lvl w:ilvl="0" w:tplc="AA5644A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F31C3"/>
    <w:multiLevelType w:val="hybridMultilevel"/>
    <w:tmpl w:val="B822892C"/>
    <w:lvl w:ilvl="0" w:tplc="960CED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647" w:hanging="360"/>
      </w:pPr>
    </w:lvl>
    <w:lvl w:ilvl="2" w:tplc="100C001B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C9448B8"/>
    <w:multiLevelType w:val="hybridMultilevel"/>
    <w:tmpl w:val="CCF6AEE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53401E"/>
    <w:multiLevelType w:val="hybridMultilevel"/>
    <w:tmpl w:val="B0D448FE"/>
    <w:lvl w:ilvl="0" w:tplc="73D88A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C6A53"/>
    <w:multiLevelType w:val="hybridMultilevel"/>
    <w:tmpl w:val="51CC9A50"/>
    <w:lvl w:ilvl="0" w:tplc="BCB4E4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92514E"/>
    <w:multiLevelType w:val="hybridMultilevel"/>
    <w:tmpl w:val="B822892C"/>
    <w:lvl w:ilvl="0" w:tplc="960CED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647" w:hanging="360"/>
      </w:pPr>
    </w:lvl>
    <w:lvl w:ilvl="2" w:tplc="100C001B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B0B1C4B"/>
    <w:multiLevelType w:val="hybridMultilevel"/>
    <w:tmpl w:val="BAE21B6A"/>
    <w:lvl w:ilvl="0" w:tplc="672804A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0481189">
    <w:abstractNumId w:val="5"/>
  </w:num>
  <w:num w:numId="2" w16cid:durableId="10572109">
    <w:abstractNumId w:val="3"/>
  </w:num>
  <w:num w:numId="3" w16cid:durableId="2059432994">
    <w:abstractNumId w:val="32"/>
  </w:num>
  <w:num w:numId="4" w16cid:durableId="592187">
    <w:abstractNumId w:val="6"/>
  </w:num>
  <w:num w:numId="5" w16cid:durableId="1349019880">
    <w:abstractNumId w:val="28"/>
  </w:num>
  <w:num w:numId="6" w16cid:durableId="708728060">
    <w:abstractNumId w:val="22"/>
  </w:num>
  <w:num w:numId="7" w16cid:durableId="1646734614">
    <w:abstractNumId w:val="1"/>
  </w:num>
  <w:num w:numId="8" w16cid:durableId="903683120">
    <w:abstractNumId w:val="25"/>
  </w:num>
  <w:num w:numId="9" w16cid:durableId="1972058502">
    <w:abstractNumId w:val="12"/>
  </w:num>
  <w:num w:numId="10" w16cid:durableId="883365741">
    <w:abstractNumId w:val="27"/>
  </w:num>
  <w:num w:numId="11" w16cid:durableId="670567606">
    <w:abstractNumId w:val="8"/>
  </w:num>
  <w:num w:numId="12" w16cid:durableId="292442514">
    <w:abstractNumId w:val="17"/>
  </w:num>
  <w:num w:numId="13" w16cid:durableId="1457529605">
    <w:abstractNumId w:val="31"/>
  </w:num>
  <w:num w:numId="14" w16cid:durableId="11721402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0082517">
    <w:abstractNumId w:val="30"/>
  </w:num>
  <w:num w:numId="16" w16cid:durableId="287131688">
    <w:abstractNumId w:val="13"/>
  </w:num>
  <w:num w:numId="17" w16cid:durableId="1716655718">
    <w:abstractNumId w:val="24"/>
  </w:num>
  <w:num w:numId="18" w16cid:durableId="226690457">
    <w:abstractNumId w:val="21"/>
  </w:num>
  <w:num w:numId="19" w16cid:durableId="433860961">
    <w:abstractNumId w:val="9"/>
  </w:num>
  <w:num w:numId="20" w16cid:durableId="1647783663">
    <w:abstractNumId w:val="2"/>
  </w:num>
  <w:num w:numId="21" w16cid:durableId="638724078">
    <w:abstractNumId w:val="14"/>
  </w:num>
  <w:num w:numId="22" w16cid:durableId="1869028281">
    <w:abstractNumId w:val="33"/>
  </w:num>
  <w:num w:numId="23" w16cid:durableId="1175850214">
    <w:abstractNumId w:val="18"/>
  </w:num>
  <w:num w:numId="24" w16cid:durableId="927344718">
    <w:abstractNumId w:val="26"/>
  </w:num>
  <w:num w:numId="25" w16cid:durableId="1911579516">
    <w:abstractNumId w:val="15"/>
  </w:num>
  <w:num w:numId="26" w16cid:durableId="534465564">
    <w:abstractNumId w:val="19"/>
  </w:num>
  <w:num w:numId="27" w16cid:durableId="1436360740">
    <w:abstractNumId w:val="23"/>
  </w:num>
  <w:num w:numId="28" w16cid:durableId="1397968980">
    <w:abstractNumId w:val="4"/>
  </w:num>
  <w:num w:numId="29" w16cid:durableId="642081353">
    <w:abstractNumId w:val="29"/>
  </w:num>
  <w:num w:numId="30" w16cid:durableId="1372723820">
    <w:abstractNumId w:val="7"/>
  </w:num>
  <w:num w:numId="31" w16cid:durableId="18775398">
    <w:abstractNumId w:val="11"/>
  </w:num>
  <w:num w:numId="32" w16cid:durableId="1094789109">
    <w:abstractNumId w:val="10"/>
  </w:num>
  <w:num w:numId="33" w16cid:durableId="396826631">
    <w:abstractNumId w:val="16"/>
  </w:num>
  <w:num w:numId="34" w16cid:durableId="1845629052">
    <w:abstractNumId w:val="0"/>
  </w:num>
  <w:num w:numId="35" w16cid:durableId="4109334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20"/>
    <w:rsid w:val="00010E8C"/>
    <w:rsid w:val="000134D2"/>
    <w:rsid w:val="00013B02"/>
    <w:rsid w:val="00022CCF"/>
    <w:rsid w:val="000251E4"/>
    <w:rsid w:val="00025589"/>
    <w:rsid w:val="00035271"/>
    <w:rsid w:val="00036C84"/>
    <w:rsid w:val="000423C4"/>
    <w:rsid w:val="00044394"/>
    <w:rsid w:val="00050DB1"/>
    <w:rsid w:val="0005328E"/>
    <w:rsid w:val="00055015"/>
    <w:rsid w:val="000559D4"/>
    <w:rsid w:val="00060AAE"/>
    <w:rsid w:val="00067A0A"/>
    <w:rsid w:val="000703F5"/>
    <w:rsid w:val="00071065"/>
    <w:rsid w:val="0007518B"/>
    <w:rsid w:val="000758A9"/>
    <w:rsid w:val="000858E2"/>
    <w:rsid w:val="0008725E"/>
    <w:rsid w:val="0009022A"/>
    <w:rsid w:val="00091E66"/>
    <w:rsid w:val="00094630"/>
    <w:rsid w:val="000A5846"/>
    <w:rsid w:val="000A79EA"/>
    <w:rsid w:val="000A7C34"/>
    <w:rsid w:val="000B09B3"/>
    <w:rsid w:val="000B0C8E"/>
    <w:rsid w:val="000B4F7D"/>
    <w:rsid w:val="000B6437"/>
    <w:rsid w:val="000B6520"/>
    <w:rsid w:val="000B69DE"/>
    <w:rsid w:val="000C09A5"/>
    <w:rsid w:val="000C1568"/>
    <w:rsid w:val="000C34E4"/>
    <w:rsid w:val="000C4474"/>
    <w:rsid w:val="000C4A6F"/>
    <w:rsid w:val="000C5299"/>
    <w:rsid w:val="000D04A2"/>
    <w:rsid w:val="000D220F"/>
    <w:rsid w:val="000E0819"/>
    <w:rsid w:val="000E16DC"/>
    <w:rsid w:val="000E3213"/>
    <w:rsid w:val="000E5023"/>
    <w:rsid w:val="000E6059"/>
    <w:rsid w:val="000E72F0"/>
    <w:rsid w:val="000F36A5"/>
    <w:rsid w:val="000F40A6"/>
    <w:rsid w:val="000F68FE"/>
    <w:rsid w:val="00101639"/>
    <w:rsid w:val="00110A7E"/>
    <w:rsid w:val="00111889"/>
    <w:rsid w:val="00112DD4"/>
    <w:rsid w:val="00114B70"/>
    <w:rsid w:val="001152BE"/>
    <w:rsid w:val="00116378"/>
    <w:rsid w:val="001225B0"/>
    <w:rsid w:val="00123035"/>
    <w:rsid w:val="00123410"/>
    <w:rsid w:val="001266CA"/>
    <w:rsid w:val="001315B1"/>
    <w:rsid w:val="00132221"/>
    <w:rsid w:val="001361FA"/>
    <w:rsid w:val="00143F35"/>
    <w:rsid w:val="0014469A"/>
    <w:rsid w:val="00147726"/>
    <w:rsid w:val="00150462"/>
    <w:rsid w:val="00150FF7"/>
    <w:rsid w:val="001556CC"/>
    <w:rsid w:val="00157579"/>
    <w:rsid w:val="00171EA0"/>
    <w:rsid w:val="001744F5"/>
    <w:rsid w:val="00174946"/>
    <w:rsid w:val="001841C7"/>
    <w:rsid w:val="0019109D"/>
    <w:rsid w:val="00196F91"/>
    <w:rsid w:val="001B1103"/>
    <w:rsid w:val="001B2B36"/>
    <w:rsid w:val="001B4D70"/>
    <w:rsid w:val="001B7C6E"/>
    <w:rsid w:val="001C3368"/>
    <w:rsid w:val="001C3B76"/>
    <w:rsid w:val="001C5385"/>
    <w:rsid w:val="001D1D6F"/>
    <w:rsid w:val="001D352F"/>
    <w:rsid w:val="001D554B"/>
    <w:rsid w:val="001D6769"/>
    <w:rsid w:val="001E0EA7"/>
    <w:rsid w:val="001E21AC"/>
    <w:rsid w:val="001E24D6"/>
    <w:rsid w:val="001E33F9"/>
    <w:rsid w:val="001E3BFD"/>
    <w:rsid w:val="001E4A53"/>
    <w:rsid w:val="001E548F"/>
    <w:rsid w:val="001F1308"/>
    <w:rsid w:val="001F490C"/>
    <w:rsid w:val="00202805"/>
    <w:rsid w:val="00203BE3"/>
    <w:rsid w:val="002121FB"/>
    <w:rsid w:val="00212205"/>
    <w:rsid w:val="00215095"/>
    <w:rsid w:val="00217881"/>
    <w:rsid w:val="00225536"/>
    <w:rsid w:val="00226703"/>
    <w:rsid w:val="00226B0D"/>
    <w:rsid w:val="00227DE0"/>
    <w:rsid w:val="00236657"/>
    <w:rsid w:val="0023796B"/>
    <w:rsid w:val="00241BD9"/>
    <w:rsid w:val="0024476E"/>
    <w:rsid w:val="0024530F"/>
    <w:rsid w:val="00260BEF"/>
    <w:rsid w:val="00262632"/>
    <w:rsid w:val="00262744"/>
    <w:rsid w:val="00263843"/>
    <w:rsid w:val="00264D90"/>
    <w:rsid w:val="0026739F"/>
    <w:rsid w:val="00270343"/>
    <w:rsid w:val="0027191E"/>
    <w:rsid w:val="00273575"/>
    <w:rsid w:val="00274D85"/>
    <w:rsid w:val="00275EA2"/>
    <w:rsid w:val="00282D77"/>
    <w:rsid w:val="00284795"/>
    <w:rsid w:val="0028648D"/>
    <w:rsid w:val="00286EE0"/>
    <w:rsid w:val="002911A7"/>
    <w:rsid w:val="00291D0E"/>
    <w:rsid w:val="00292CAF"/>
    <w:rsid w:val="0029367E"/>
    <w:rsid w:val="002A3516"/>
    <w:rsid w:val="002A36AA"/>
    <w:rsid w:val="002A4EA5"/>
    <w:rsid w:val="002A544F"/>
    <w:rsid w:val="002A69D8"/>
    <w:rsid w:val="002A6ABD"/>
    <w:rsid w:val="002A6B4B"/>
    <w:rsid w:val="002A7BCE"/>
    <w:rsid w:val="002B1D72"/>
    <w:rsid w:val="002B4509"/>
    <w:rsid w:val="002B487F"/>
    <w:rsid w:val="002B6273"/>
    <w:rsid w:val="002C1D14"/>
    <w:rsid w:val="002C34DF"/>
    <w:rsid w:val="002C70D0"/>
    <w:rsid w:val="002D2543"/>
    <w:rsid w:val="002E1616"/>
    <w:rsid w:val="002E5A1C"/>
    <w:rsid w:val="002E5E64"/>
    <w:rsid w:val="002F0C67"/>
    <w:rsid w:val="002F23D8"/>
    <w:rsid w:val="002F279B"/>
    <w:rsid w:val="002F39C9"/>
    <w:rsid w:val="002F487D"/>
    <w:rsid w:val="002F6B8F"/>
    <w:rsid w:val="002F6BA9"/>
    <w:rsid w:val="00313133"/>
    <w:rsid w:val="00313CD2"/>
    <w:rsid w:val="0031479C"/>
    <w:rsid w:val="00320EF1"/>
    <w:rsid w:val="0032186F"/>
    <w:rsid w:val="00324E4D"/>
    <w:rsid w:val="00324E9A"/>
    <w:rsid w:val="0033230A"/>
    <w:rsid w:val="00334115"/>
    <w:rsid w:val="0033520E"/>
    <w:rsid w:val="00341118"/>
    <w:rsid w:val="00342BC2"/>
    <w:rsid w:val="0034416B"/>
    <w:rsid w:val="003452CD"/>
    <w:rsid w:val="00345E6F"/>
    <w:rsid w:val="00354C47"/>
    <w:rsid w:val="00355216"/>
    <w:rsid w:val="003564A3"/>
    <w:rsid w:val="00362F4D"/>
    <w:rsid w:val="00363C7C"/>
    <w:rsid w:val="003640C1"/>
    <w:rsid w:val="003644F9"/>
    <w:rsid w:val="00365E09"/>
    <w:rsid w:val="003672E1"/>
    <w:rsid w:val="00373EEC"/>
    <w:rsid w:val="00381774"/>
    <w:rsid w:val="003818F1"/>
    <w:rsid w:val="00382F8A"/>
    <w:rsid w:val="0038396F"/>
    <w:rsid w:val="00384771"/>
    <w:rsid w:val="00384F34"/>
    <w:rsid w:val="0038536E"/>
    <w:rsid w:val="0038677D"/>
    <w:rsid w:val="0038687D"/>
    <w:rsid w:val="00390913"/>
    <w:rsid w:val="003954D2"/>
    <w:rsid w:val="00396A2C"/>
    <w:rsid w:val="003970D4"/>
    <w:rsid w:val="003A0785"/>
    <w:rsid w:val="003A1FC2"/>
    <w:rsid w:val="003A503C"/>
    <w:rsid w:val="003A5493"/>
    <w:rsid w:val="003A7C04"/>
    <w:rsid w:val="003B1AE1"/>
    <w:rsid w:val="003B6CB9"/>
    <w:rsid w:val="003C05B8"/>
    <w:rsid w:val="003C7A8C"/>
    <w:rsid w:val="003D0DB8"/>
    <w:rsid w:val="003D1B11"/>
    <w:rsid w:val="003D1C19"/>
    <w:rsid w:val="003D2731"/>
    <w:rsid w:val="003D3445"/>
    <w:rsid w:val="003D48E4"/>
    <w:rsid w:val="003D5B40"/>
    <w:rsid w:val="003E43D3"/>
    <w:rsid w:val="003F05E7"/>
    <w:rsid w:val="003F6F86"/>
    <w:rsid w:val="00403937"/>
    <w:rsid w:val="004043EB"/>
    <w:rsid w:val="00411C15"/>
    <w:rsid w:val="00414EE9"/>
    <w:rsid w:val="004151D3"/>
    <w:rsid w:val="00415E43"/>
    <w:rsid w:val="00417902"/>
    <w:rsid w:val="00422EE7"/>
    <w:rsid w:val="004231DE"/>
    <w:rsid w:val="00426F2A"/>
    <w:rsid w:val="00430370"/>
    <w:rsid w:val="004323AB"/>
    <w:rsid w:val="00436121"/>
    <w:rsid w:val="004375E4"/>
    <w:rsid w:val="004402DC"/>
    <w:rsid w:val="004423A2"/>
    <w:rsid w:val="004476A1"/>
    <w:rsid w:val="00450A22"/>
    <w:rsid w:val="00451C10"/>
    <w:rsid w:val="00461624"/>
    <w:rsid w:val="00462129"/>
    <w:rsid w:val="004630E9"/>
    <w:rsid w:val="00463233"/>
    <w:rsid w:val="00465B0D"/>
    <w:rsid w:val="00467311"/>
    <w:rsid w:val="00477F4D"/>
    <w:rsid w:val="004807A8"/>
    <w:rsid w:val="004807FE"/>
    <w:rsid w:val="00480CFA"/>
    <w:rsid w:val="00481061"/>
    <w:rsid w:val="00481831"/>
    <w:rsid w:val="00486AED"/>
    <w:rsid w:val="00487FEE"/>
    <w:rsid w:val="00494794"/>
    <w:rsid w:val="00497BE8"/>
    <w:rsid w:val="004A030A"/>
    <w:rsid w:val="004A0539"/>
    <w:rsid w:val="004A076E"/>
    <w:rsid w:val="004A3721"/>
    <w:rsid w:val="004A6F14"/>
    <w:rsid w:val="004B7AAC"/>
    <w:rsid w:val="004C4E91"/>
    <w:rsid w:val="004D210B"/>
    <w:rsid w:val="004D6FA4"/>
    <w:rsid w:val="004E47A9"/>
    <w:rsid w:val="004F2801"/>
    <w:rsid w:val="004F344F"/>
    <w:rsid w:val="004F44C6"/>
    <w:rsid w:val="004F723D"/>
    <w:rsid w:val="005000DB"/>
    <w:rsid w:val="00503780"/>
    <w:rsid w:val="00505A8C"/>
    <w:rsid w:val="00511199"/>
    <w:rsid w:val="00514B79"/>
    <w:rsid w:val="00515553"/>
    <w:rsid w:val="0051598F"/>
    <w:rsid w:val="00523515"/>
    <w:rsid w:val="00524FD7"/>
    <w:rsid w:val="00526408"/>
    <w:rsid w:val="00531E07"/>
    <w:rsid w:val="00534477"/>
    <w:rsid w:val="00535496"/>
    <w:rsid w:val="00541ED7"/>
    <w:rsid w:val="00542592"/>
    <w:rsid w:val="00542B6C"/>
    <w:rsid w:val="00544E58"/>
    <w:rsid w:val="00551587"/>
    <w:rsid w:val="005621BB"/>
    <w:rsid w:val="005630A4"/>
    <w:rsid w:val="005636A8"/>
    <w:rsid w:val="0056538A"/>
    <w:rsid w:val="00580F0F"/>
    <w:rsid w:val="0058533D"/>
    <w:rsid w:val="005858D8"/>
    <w:rsid w:val="00587353"/>
    <w:rsid w:val="005915CE"/>
    <w:rsid w:val="00591BF0"/>
    <w:rsid w:val="005933F2"/>
    <w:rsid w:val="005A2AAB"/>
    <w:rsid w:val="005A2DED"/>
    <w:rsid w:val="005B0152"/>
    <w:rsid w:val="005B5E93"/>
    <w:rsid w:val="005B7E2E"/>
    <w:rsid w:val="005C4618"/>
    <w:rsid w:val="005C6C37"/>
    <w:rsid w:val="005D0FC8"/>
    <w:rsid w:val="005E1C1C"/>
    <w:rsid w:val="005E2D96"/>
    <w:rsid w:val="005E3237"/>
    <w:rsid w:val="005F0591"/>
    <w:rsid w:val="005F085D"/>
    <w:rsid w:val="005F0C63"/>
    <w:rsid w:val="005F11A4"/>
    <w:rsid w:val="005F20C4"/>
    <w:rsid w:val="005F2FE7"/>
    <w:rsid w:val="005F3077"/>
    <w:rsid w:val="005F5097"/>
    <w:rsid w:val="005F58A4"/>
    <w:rsid w:val="005F62B5"/>
    <w:rsid w:val="005F7B16"/>
    <w:rsid w:val="006022A6"/>
    <w:rsid w:val="006024E3"/>
    <w:rsid w:val="00603074"/>
    <w:rsid w:val="006039C5"/>
    <w:rsid w:val="00604515"/>
    <w:rsid w:val="00605B34"/>
    <w:rsid w:val="00605D7F"/>
    <w:rsid w:val="006068B1"/>
    <w:rsid w:val="00610515"/>
    <w:rsid w:val="00611792"/>
    <w:rsid w:val="00611FF3"/>
    <w:rsid w:val="00612BB4"/>
    <w:rsid w:val="0061598E"/>
    <w:rsid w:val="00620937"/>
    <w:rsid w:val="0062155F"/>
    <w:rsid w:val="0062163D"/>
    <w:rsid w:val="00626889"/>
    <w:rsid w:val="0062743D"/>
    <w:rsid w:val="006308C7"/>
    <w:rsid w:val="00630BE8"/>
    <w:rsid w:val="00632C39"/>
    <w:rsid w:val="006354C2"/>
    <w:rsid w:val="006372BF"/>
    <w:rsid w:val="00641E73"/>
    <w:rsid w:val="00643F10"/>
    <w:rsid w:val="0065081A"/>
    <w:rsid w:val="00653981"/>
    <w:rsid w:val="00653B2D"/>
    <w:rsid w:val="00654EBE"/>
    <w:rsid w:val="00655716"/>
    <w:rsid w:val="0065615D"/>
    <w:rsid w:val="006574E2"/>
    <w:rsid w:val="0065757E"/>
    <w:rsid w:val="0065792C"/>
    <w:rsid w:val="0066188D"/>
    <w:rsid w:val="00667F78"/>
    <w:rsid w:val="00670F1C"/>
    <w:rsid w:val="006715C2"/>
    <w:rsid w:val="00673217"/>
    <w:rsid w:val="00674BEE"/>
    <w:rsid w:val="00675868"/>
    <w:rsid w:val="006777D9"/>
    <w:rsid w:val="00685424"/>
    <w:rsid w:val="00685B3C"/>
    <w:rsid w:val="006929D7"/>
    <w:rsid w:val="00694B2C"/>
    <w:rsid w:val="00697A24"/>
    <w:rsid w:val="006A0450"/>
    <w:rsid w:val="006A1222"/>
    <w:rsid w:val="006A58D7"/>
    <w:rsid w:val="006A608D"/>
    <w:rsid w:val="006A73D2"/>
    <w:rsid w:val="006A7C02"/>
    <w:rsid w:val="006B062B"/>
    <w:rsid w:val="006B152A"/>
    <w:rsid w:val="006B2FBF"/>
    <w:rsid w:val="006B4167"/>
    <w:rsid w:val="006C2FCB"/>
    <w:rsid w:val="006C5E05"/>
    <w:rsid w:val="006C7971"/>
    <w:rsid w:val="006C7B00"/>
    <w:rsid w:val="006D26DF"/>
    <w:rsid w:val="006D2C66"/>
    <w:rsid w:val="006D4DD3"/>
    <w:rsid w:val="006D50F7"/>
    <w:rsid w:val="006D5D33"/>
    <w:rsid w:val="006D7523"/>
    <w:rsid w:val="006E24B1"/>
    <w:rsid w:val="006E2FE4"/>
    <w:rsid w:val="006E3427"/>
    <w:rsid w:val="006E46F9"/>
    <w:rsid w:val="006E572C"/>
    <w:rsid w:val="006E7A51"/>
    <w:rsid w:val="006F1B41"/>
    <w:rsid w:val="006F2E06"/>
    <w:rsid w:val="006F484F"/>
    <w:rsid w:val="006F6D4B"/>
    <w:rsid w:val="006F786C"/>
    <w:rsid w:val="00701F30"/>
    <w:rsid w:val="007026CA"/>
    <w:rsid w:val="00703D16"/>
    <w:rsid w:val="00703D6B"/>
    <w:rsid w:val="007045D2"/>
    <w:rsid w:val="00704BE4"/>
    <w:rsid w:val="007053CF"/>
    <w:rsid w:val="00706E01"/>
    <w:rsid w:val="00710229"/>
    <w:rsid w:val="00717DD9"/>
    <w:rsid w:val="00721B41"/>
    <w:rsid w:val="00724A60"/>
    <w:rsid w:val="00730CD4"/>
    <w:rsid w:val="00730FF7"/>
    <w:rsid w:val="0073460D"/>
    <w:rsid w:val="007369C3"/>
    <w:rsid w:val="007435B8"/>
    <w:rsid w:val="0074732D"/>
    <w:rsid w:val="00747FCF"/>
    <w:rsid w:val="00750891"/>
    <w:rsid w:val="00757588"/>
    <w:rsid w:val="007615D2"/>
    <w:rsid w:val="00765C8B"/>
    <w:rsid w:val="00767765"/>
    <w:rsid w:val="007704AA"/>
    <w:rsid w:val="00770831"/>
    <w:rsid w:val="0077354B"/>
    <w:rsid w:val="00774F9F"/>
    <w:rsid w:val="00775699"/>
    <w:rsid w:val="00780470"/>
    <w:rsid w:val="00780AD8"/>
    <w:rsid w:val="0078228A"/>
    <w:rsid w:val="00782CE8"/>
    <w:rsid w:val="00783199"/>
    <w:rsid w:val="00784245"/>
    <w:rsid w:val="00787630"/>
    <w:rsid w:val="00787D26"/>
    <w:rsid w:val="0079749D"/>
    <w:rsid w:val="007A0F51"/>
    <w:rsid w:val="007A3092"/>
    <w:rsid w:val="007B1639"/>
    <w:rsid w:val="007B6581"/>
    <w:rsid w:val="007B6E42"/>
    <w:rsid w:val="007C0BC7"/>
    <w:rsid w:val="007C1F3A"/>
    <w:rsid w:val="007C42F9"/>
    <w:rsid w:val="007C56E0"/>
    <w:rsid w:val="007C7ED4"/>
    <w:rsid w:val="007D351F"/>
    <w:rsid w:val="007D39FB"/>
    <w:rsid w:val="007D67F7"/>
    <w:rsid w:val="007D68B8"/>
    <w:rsid w:val="007D6F02"/>
    <w:rsid w:val="007D74C0"/>
    <w:rsid w:val="007E0222"/>
    <w:rsid w:val="007E238B"/>
    <w:rsid w:val="007E4EA4"/>
    <w:rsid w:val="007E6CE4"/>
    <w:rsid w:val="007F084A"/>
    <w:rsid w:val="007F0B5F"/>
    <w:rsid w:val="007F15A3"/>
    <w:rsid w:val="007F1CA1"/>
    <w:rsid w:val="007F2546"/>
    <w:rsid w:val="007F2C40"/>
    <w:rsid w:val="007F4675"/>
    <w:rsid w:val="007F76DE"/>
    <w:rsid w:val="00800E10"/>
    <w:rsid w:val="008010FA"/>
    <w:rsid w:val="00801FC6"/>
    <w:rsid w:val="00802DF4"/>
    <w:rsid w:val="00803342"/>
    <w:rsid w:val="0080385D"/>
    <w:rsid w:val="00805485"/>
    <w:rsid w:val="008122D1"/>
    <w:rsid w:val="00821335"/>
    <w:rsid w:val="0082382B"/>
    <w:rsid w:val="00824B6D"/>
    <w:rsid w:val="008250D5"/>
    <w:rsid w:val="0082538A"/>
    <w:rsid w:val="00827724"/>
    <w:rsid w:val="00830798"/>
    <w:rsid w:val="00831CD8"/>
    <w:rsid w:val="008355FF"/>
    <w:rsid w:val="00835E75"/>
    <w:rsid w:val="008367E3"/>
    <w:rsid w:val="008403CC"/>
    <w:rsid w:val="00840D3A"/>
    <w:rsid w:val="0084215D"/>
    <w:rsid w:val="008435BF"/>
    <w:rsid w:val="00843A38"/>
    <w:rsid w:val="00844977"/>
    <w:rsid w:val="00853916"/>
    <w:rsid w:val="0085434E"/>
    <w:rsid w:val="00855337"/>
    <w:rsid w:val="0085645C"/>
    <w:rsid w:val="00856E21"/>
    <w:rsid w:val="0085731C"/>
    <w:rsid w:val="00857A26"/>
    <w:rsid w:val="00865D47"/>
    <w:rsid w:val="00867F0A"/>
    <w:rsid w:val="008716D7"/>
    <w:rsid w:val="00872963"/>
    <w:rsid w:val="008741AC"/>
    <w:rsid w:val="00880B50"/>
    <w:rsid w:val="00883DFF"/>
    <w:rsid w:val="008900D4"/>
    <w:rsid w:val="008907C4"/>
    <w:rsid w:val="008939B8"/>
    <w:rsid w:val="00894EAA"/>
    <w:rsid w:val="008956FD"/>
    <w:rsid w:val="00896BF4"/>
    <w:rsid w:val="008A1481"/>
    <w:rsid w:val="008A4953"/>
    <w:rsid w:val="008A6062"/>
    <w:rsid w:val="008A646B"/>
    <w:rsid w:val="008B4758"/>
    <w:rsid w:val="008C3483"/>
    <w:rsid w:val="008C4C55"/>
    <w:rsid w:val="008C5460"/>
    <w:rsid w:val="008D07C3"/>
    <w:rsid w:val="008D3718"/>
    <w:rsid w:val="008D3899"/>
    <w:rsid w:val="008D71AB"/>
    <w:rsid w:val="008E1B0D"/>
    <w:rsid w:val="008E425B"/>
    <w:rsid w:val="008E5020"/>
    <w:rsid w:val="008E616F"/>
    <w:rsid w:val="008E6C1E"/>
    <w:rsid w:val="008F0008"/>
    <w:rsid w:val="008F01D2"/>
    <w:rsid w:val="008F4F45"/>
    <w:rsid w:val="009009E4"/>
    <w:rsid w:val="00901A1F"/>
    <w:rsid w:val="00902E5B"/>
    <w:rsid w:val="0091280F"/>
    <w:rsid w:val="00913D8E"/>
    <w:rsid w:val="0092239E"/>
    <w:rsid w:val="009262DA"/>
    <w:rsid w:val="00932C0E"/>
    <w:rsid w:val="00934F27"/>
    <w:rsid w:val="00935760"/>
    <w:rsid w:val="00935AB2"/>
    <w:rsid w:val="00941850"/>
    <w:rsid w:val="00941C8E"/>
    <w:rsid w:val="009440BF"/>
    <w:rsid w:val="00944E02"/>
    <w:rsid w:val="009468E2"/>
    <w:rsid w:val="00946D72"/>
    <w:rsid w:val="00947EF8"/>
    <w:rsid w:val="00953761"/>
    <w:rsid w:val="00955F6F"/>
    <w:rsid w:val="00956852"/>
    <w:rsid w:val="00960C44"/>
    <w:rsid w:val="009621A9"/>
    <w:rsid w:val="009642E2"/>
    <w:rsid w:val="0096654B"/>
    <w:rsid w:val="0096781F"/>
    <w:rsid w:val="009723AB"/>
    <w:rsid w:val="009771A9"/>
    <w:rsid w:val="009804F7"/>
    <w:rsid w:val="00985F95"/>
    <w:rsid w:val="009877E8"/>
    <w:rsid w:val="009878CA"/>
    <w:rsid w:val="00994212"/>
    <w:rsid w:val="00995765"/>
    <w:rsid w:val="009A0B3B"/>
    <w:rsid w:val="009A1A99"/>
    <w:rsid w:val="009A1E6E"/>
    <w:rsid w:val="009A3373"/>
    <w:rsid w:val="009A4012"/>
    <w:rsid w:val="009A739F"/>
    <w:rsid w:val="009A7879"/>
    <w:rsid w:val="009A7923"/>
    <w:rsid w:val="009B6098"/>
    <w:rsid w:val="009C03E6"/>
    <w:rsid w:val="009C238E"/>
    <w:rsid w:val="009C3457"/>
    <w:rsid w:val="009C3881"/>
    <w:rsid w:val="009C39BC"/>
    <w:rsid w:val="009C5BF4"/>
    <w:rsid w:val="009C5E05"/>
    <w:rsid w:val="009C63EE"/>
    <w:rsid w:val="009D20C1"/>
    <w:rsid w:val="009D2CA3"/>
    <w:rsid w:val="009D7A39"/>
    <w:rsid w:val="009E496E"/>
    <w:rsid w:val="009E4D94"/>
    <w:rsid w:val="009E5A26"/>
    <w:rsid w:val="009E657E"/>
    <w:rsid w:val="009F18BD"/>
    <w:rsid w:val="009F225C"/>
    <w:rsid w:val="009F22E3"/>
    <w:rsid w:val="009F2C91"/>
    <w:rsid w:val="009F78D8"/>
    <w:rsid w:val="00A0027F"/>
    <w:rsid w:val="00A00672"/>
    <w:rsid w:val="00A00FA0"/>
    <w:rsid w:val="00A06B02"/>
    <w:rsid w:val="00A0732A"/>
    <w:rsid w:val="00A0746B"/>
    <w:rsid w:val="00A14320"/>
    <w:rsid w:val="00A14EBA"/>
    <w:rsid w:val="00A151E2"/>
    <w:rsid w:val="00A25FC3"/>
    <w:rsid w:val="00A2767D"/>
    <w:rsid w:val="00A3225C"/>
    <w:rsid w:val="00A40B3B"/>
    <w:rsid w:val="00A415B6"/>
    <w:rsid w:val="00A43D61"/>
    <w:rsid w:val="00A47E42"/>
    <w:rsid w:val="00A51338"/>
    <w:rsid w:val="00A554E2"/>
    <w:rsid w:val="00A61725"/>
    <w:rsid w:val="00A641F7"/>
    <w:rsid w:val="00A6433C"/>
    <w:rsid w:val="00A735E7"/>
    <w:rsid w:val="00A74F82"/>
    <w:rsid w:val="00A75C67"/>
    <w:rsid w:val="00A76296"/>
    <w:rsid w:val="00A80A0B"/>
    <w:rsid w:val="00A81E46"/>
    <w:rsid w:val="00A854F2"/>
    <w:rsid w:val="00A87BA3"/>
    <w:rsid w:val="00A94B84"/>
    <w:rsid w:val="00A953F3"/>
    <w:rsid w:val="00AA00D2"/>
    <w:rsid w:val="00AA0346"/>
    <w:rsid w:val="00AA0AD9"/>
    <w:rsid w:val="00AA0F00"/>
    <w:rsid w:val="00AA5543"/>
    <w:rsid w:val="00AB1FAD"/>
    <w:rsid w:val="00AB35CC"/>
    <w:rsid w:val="00AB473A"/>
    <w:rsid w:val="00AC2B1F"/>
    <w:rsid w:val="00AC355A"/>
    <w:rsid w:val="00AC537B"/>
    <w:rsid w:val="00AD0989"/>
    <w:rsid w:val="00AD244A"/>
    <w:rsid w:val="00AD3619"/>
    <w:rsid w:val="00AD787D"/>
    <w:rsid w:val="00AE012C"/>
    <w:rsid w:val="00AE4399"/>
    <w:rsid w:val="00AE48B7"/>
    <w:rsid w:val="00AF4EF4"/>
    <w:rsid w:val="00AF510D"/>
    <w:rsid w:val="00AF5F11"/>
    <w:rsid w:val="00AF6318"/>
    <w:rsid w:val="00B0236E"/>
    <w:rsid w:val="00B047EB"/>
    <w:rsid w:val="00B130E7"/>
    <w:rsid w:val="00B14372"/>
    <w:rsid w:val="00B14382"/>
    <w:rsid w:val="00B17ACA"/>
    <w:rsid w:val="00B228BB"/>
    <w:rsid w:val="00B23E7A"/>
    <w:rsid w:val="00B24371"/>
    <w:rsid w:val="00B254E3"/>
    <w:rsid w:val="00B266E0"/>
    <w:rsid w:val="00B314E3"/>
    <w:rsid w:val="00B32691"/>
    <w:rsid w:val="00B326BC"/>
    <w:rsid w:val="00B32FD7"/>
    <w:rsid w:val="00B330D2"/>
    <w:rsid w:val="00B33F4A"/>
    <w:rsid w:val="00B37DC0"/>
    <w:rsid w:val="00B4377C"/>
    <w:rsid w:val="00B4401E"/>
    <w:rsid w:val="00B51F96"/>
    <w:rsid w:val="00B53B6E"/>
    <w:rsid w:val="00B60F32"/>
    <w:rsid w:val="00B637A7"/>
    <w:rsid w:val="00B656DC"/>
    <w:rsid w:val="00B6677A"/>
    <w:rsid w:val="00B71504"/>
    <w:rsid w:val="00B80C57"/>
    <w:rsid w:val="00B82191"/>
    <w:rsid w:val="00B842C8"/>
    <w:rsid w:val="00B84D09"/>
    <w:rsid w:val="00B85ACC"/>
    <w:rsid w:val="00B86C2B"/>
    <w:rsid w:val="00B87D8B"/>
    <w:rsid w:val="00B9056D"/>
    <w:rsid w:val="00B91216"/>
    <w:rsid w:val="00B92E68"/>
    <w:rsid w:val="00B9588A"/>
    <w:rsid w:val="00BA1294"/>
    <w:rsid w:val="00BA33CE"/>
    <w:rsid w:val="00BA43BD"/>
    <w:rsid w:val="00BA4839"/>
    <w:rsid w:val="00BA6027"/>
    <w:rsid w:val="00BA778A"/>
    <w:rsid w:val="00BB0F1A"/>
    <w:rsid w:val="00BB2ECD"/>
    <w:rsid w:val="00BB680C"/>
    <w:rsid w:val="00BB7BD9"/>
    <w:rsid w:val="00BC0137"/>
    <w:rsid w:val="00BC140F"/>
    <w:rsid w:val="00BC2249"/>
    <w:rsid w:val="00BC2902"/>
    <w:rsid w:val="00BC438F"/>
    <w:rsid w:val="00BD0B32"/>
    <w:rsid w:val="00BD50F5"/>
    <w:rsid w:val="00BD5485"/>
    <w:rsid w:val="00BD6AB0"/>
    <w:rsid w:val="00BE05CB"/>
    <w:rsid w:val="00BE19F5"/>
    <w:rsid w:val="00BE436D"/>
    <w:rsid w:val="00BF35D0"/>
    <w:rsid w:val="00BF4658"/>
    <w:rsid w:val="00BF7650"/>
    <w:rsid w:val="00C024CB"/>
    <w:rsid w:val="00C05BAC"/>
    <w:rsid w:val="00C23644"/>
    <w:rsid w:val="00C246A6"/>
    <w:rsid w:val="00C24881"/>
    <w:rsid w:val="00C24FAD"/>
    <w:rsid w:val="00C25072"/>
    <w:rsid w:val="00C26618"/>
    <w:rsid w:val="00C2662C"/>
    <w:rsid w:val="00C31594"/>
    <w:rsid w:val="00C328F6"/>
    <w:rsid w:val="00C33B1A"/>
    <w:rsid w:val="00C4013C"/>
    <w:rsid w:val="00C41A68"/>
    <w:rsid w:val="00C4372B"/>
    <w:rsid w:val="00C5523E"/>
    <w:rsid w:val="00C5601F"/>
    <w:rsid w:val="00C56C28"/>
    <w:rsid w:val="00C5751C"/>
    <w:rsid w:val="00C64811"/>
    <w:rsid w:val="00C64F59"/>
    <w:rsid w:val="00C71F87"/>
    <w:rsid w:val="00C72758"/>
    <w:rsid w:val="00C72AF1"/>
    <w:rsid w:val="00C75587"/>
    <w:rsid w:val="00C82AA5"/>
    <w:rsid w:val="00C83365"/>
    <w:rsid w:val="00C84432"/>
    <w:rsid w:val="00C84FB6"/>
    <w:rsid w:val="00C858EA"/>
    <w:rsid w:val="00C90005"/>
    <w:rsid w:val="00C94288"/>
    <w:rsid w:val="00C9563E"/>
    <w:rsid w:val="00C96186"/>
    <w:rsid w:val="00CA7C00"/>
    <w:rsid w:val="00CB000D"/>
    <w:rsid w:val="00CB03CC"/>
    <w:rsid w:val="00CB0D16"/>
    <w:rsid w:val="00CB30A1"/>
    <w:rsid w:val="00CB314E"/>
    <w:rsid w:val="00CC1C1B"/>
    <w:rsid w:val="00CC5322"/>
    <w:rsid w:val="00CC63C1"/>
    <w:rsid w:val="00CC6968"/>
    <w:rsid w:val="00CC6FFC"/>
    <w:rsid w:val="00CD3CD7"/>
    <w:rsid w:val="00CD7119"/>
    <w:rsid w:val="00CE4E32"/>
    <w:rsid w:val="00CE6017"/>
    <w:rsid w:val="00CE72FA"/>
    <w:rsid w:val="00CF2259"/>
    <w:rsid w:val="00CF3332"/>
    <w:rsid w:val="00CF483C"/>
    <w:rsid w:val="00CF4CCB"/>
    <w:rsid w:val="00CF786F"/>
    <w:rsid w:val="00D02C83"/>
    <w:rsid w:val="00D037CD"/>
    <w:rsid w:val="00D07111"/>
    <w:rsid w:val="00D13F25"/>
    <w:rsid w:val="00D15081"/>
    <w:rsid w:val="00D1533E"/>
    <w:rsid w:val="00D159A3"/>
    <w:rsid w:val="00D163F1"/>
    <w:rsid w:val="00D16D88"/>
    <w:rsid w:val="00D2283D"/>
    <w:rsid w:val="00D24206"/>
    <w:rsid w:val="00D24B9A"/>
    <w:rsid w:val="00D27A5B"/>
    <w:rsid w:val="00D3044F"/>
    <w:rsid w:val="00D33D63"/>
    <w:rsid w:val="00D34B20"/>
    <w:rsid w:val="00D414B1"/>
    <w:rsid w:val="00D41A9A"/>
    <w:rsid w:val="00D436CF"/>
    <w:rsid w:val="00D453C8"/>
    <w:rsid w:val="00D459BC"/>
    <w:rsid w:val="00D50090"/>
    <w:rsid w:val="00D50391"/>
    <w:rsid w:val="00D50B89"/>
    <w:rsid w:val="00D51F13"/>
    <w:rsid w:val="00D53203"/>
    <w:rsid w:val="00D56275"/>
    <w:rsid w:val="00D571E3"/>
    <w:rsid w:val="00D57478"/>
    <w:rsid w:val="00D602BD"/>
    <w:rsid w:val="00D60807"/>
    <w:rsid w:val="00D60C78"/>
    <w:rsid w:val="00D6224E"/>
    <w:rsid w:val="00D62F85"/>
    <w:rsid w:val="00D63AA4"/>
    <w:rsid w:val="00D65F55"/>
    <w:rsid w:val="00D72425"/>
    <w:rsid w:val="00D734D2"/>
    <w:rsid w:val="00D73A22"/>
    <w:rsid w:val="00D75844"/>
    <w:rsid w:val="00D75AD7"/>
    <w:rsid w:val="00D87356"/>
    <w:rsid w:val="00D9479C"/>
    <w:rsid w:val="00D94A80"/>
    <w:rsid w:val="00D9741D"/>
    <w:rsid w:val="00DA19C7"/>
    <w:rsid w:val="00DA223C"/>
    <w:rsid w:val="00DA36BA"/>
    <w:rsid w:val="00DA3CE1"/>
    <w:rsid w:val="00DA5964"/>
    <w:rsid w:val="00DA5FDF"/>
    <w:rsid w:val="00DA606B"/>
    <w:rsid w:val="00DB1592"/>
    <w:rsid w:val="00DB1EC6"/>
    <w:rsid w:val="00DB32EE"/>
    <w:rsid w:val="00DB3DF6"/>
    <w:rsid w:val="00DB471E"/>
    <w:rsid w:val="00DC0453"/>
    <w:rsid w:val="00DC1C7C"/>
    <w:rsid w:val="00DC3FF5"/>
    <w:rsid w:val="00DD257C"/>
    <w:rsid w:val="00DD2A36"/>
    <w:rsid w:val="00DD32F5"/>
    <w:rsid w:val="00DE3261"/>
    <w:rsid w:val="00DE647B"/>
    <w:rsid w:val="00DE7865"/>
    <w:rsid w:val="00DF08D5"/>
    <w:rsid w:val="00DF6135"/>
    <w:rsid w:val="00E0137B"/>
    <w:rsid w:val="00E048AC"/>
    <w:rsid w:val="00E04EED"/>
    <w:rsid w:val="00E12BB2"/>
    <w:rsid w:val="00E21A74"/>
    <w:rsid w:val="00E2294C"/>
    <w:rsid w:val="00E232CD"/>
    <w:rsid w:val="00E276E0"/>
    <w:rsid w:val="00E30537"/>
    <w:rsid w:val="00E30FF1"/>
    <w:rsid w:val="00E34365"/>
    <w:rsid w:val="00E35C9B"/>
    <w:rsid w:val="00E37D14"/>
    <w:rsid w:val="00E52B79"/>
    <w:rsid w:val="00E530D3"/>
    <w:rsid w:val="00E61A12"/>
    <w:rsid w:val="00E649F5"/>
    <w:rsid w:val="00E6645E"/>
    <w:rsid w:val="00E720AD"/>
    <w:rsid w:val="00E72C68"/>
    <w:rsid w:val="00E76226"/>
    <w:rsid w:val="00E8313B"/>
    <w:rsid w:val="00E8315F"/>
    <w:rsid w:val="00E8369D"/>
    <w:rsid w:val="00E83F35"/>
    <w:rsid w:val="00E84370"/>
    <w:rsid w:val="00E9030B"/>
    <w:rsid w:val="00E91447"/>
    <w:rsid w:val="00E928CB"/>
    <w:rsid w:val="00E96292"/>
    <w:rsid w:val="00E96C67"/>
    <w:rsid w:val="00EA30EF"/>
    <w:rsid w:val="00EB110C"/>
    <w:rsid w:val="00EB1182"/>
    <w:rsid w:val="00EB30E3"/>
    <w:rsid w:val="00EB392B"/>
    <w:rsid w:val="00EB71E0"/>
    <w:rsid w:val="00EC1E81"/>
    <w:rsid w:val="00EC3F82"/>
    <w:rsid w:val="00EC7B14"/>
    <w:rsid w:val="00ED5FC5"/>
    <w:rsid w:val="00ED6185"/>
    <w:rsid w:val="00EE3A97"/>
    <w:rsid w:val="00EE4521"/>
    <w:rsid w:val="00EE4596"/>
    <w:rsid w:val="00EE543D"/>
    <w:rsid w:val="00EF0515"/>
    <w:rsid w:val="00EF12C2"/>
    <w:rsid w:val="00EF5308"/>
    <w:rsid w:val="00EF6410"/>
    <w:rsid w:val="00EF7939"/>
    <w:rsid w:val="00EF7F4C"/>
    <w:rsid w:val="00F01A32"/>
    <w:rsid w:val="00F02B39"/>
    <w:rsid w:val="00F073FE"/>
    <w:rsid w:val="00F07433"/>
    <w:rsid w:val="00F105A8"/>
    <w:rsid w:val="00F1201E"/>
    <w:rsid w:val="00F148D3"/>
    <w:rsid w:val="00F205CF"/>
    <w:rsid w:val="00F22D6A"/>
    <w:rsid w:val="00F23586"/>
    <w:rsid w:val="00F31CBA"/>
    <w:rsid w:val="00F33F15"/>
    <w:rsid w:val="00F40D43"/>
    <w:rsid w:val="00F43092"/>
    <w:rsid w:val="00F444E7"/>
    <w:rsid w:val="00F4705E"/>
    <w:rsid w:val="00F4728F"/>
    <w:rsid w:val="00F47B93"/>
    <w:rsid w:val="00F52C72"/>
    <w:rsid w:val="00F57FF5"/>
    <w:rsid w:val="00F6002F"/>
    <w:rsid w:val="00F60063"/>
    <w:rsid w:val="00F62F5D"/>
    <w:rsid w:val="00F6663E"/>
    <w:rsid w:val="00F674F4"/>
    <w:rsid w:val="00F7114D"/>
    <w:rsid w:val="00F770B0"/>
    <w:rsid w:val="00F77167"/>
    <w:rsid w:val="00F77EF3"/>
    <w:rsid w:val="00F8228C"/>
    <w:rsid w:val="00F83846"/>
    <w:rsid w:val="00F92D6F"/>
    <w:rsid w:val="00F93FE3"/>
    <w:rsid w:val="00FA15E3"/>
    <w:rsid w:val="00FA313D"/>
    <w:rsid w:val="00FA5892"/>
    <w:rsid w:val="00FA5DE9"/>
    <w:rsid w:val="00FB0B19"/>
    <w:rsid w:val="00FB1BA2"/>
    <w:rsid w:val="00FB45A4"/>
    <w:rsid w:val="00FB5541"/>
    <w:rsid w:val="00FB7CA4"/>
    <w:rsid w:val="00FC340F"/>
    <w:rsid w:val="00FC6E7B"/>
    <w:rsid w:val="00FD1A04"/>
    <w:rsid w:val="00FD320D"/>
    <w:rsid w:val="00FD6CB3"/>
    <w:rsid w:val="00FD7826"/>
    <w:rsid w:val="00FE1034"/>
    <w:rsid w:val="00FE4D09"/>
    <w:rsid w:val="00FE6E69"/>
    <w:rsid w:val="00FE7EE6"/>
    <w:rsid w:val="00FF12DD"/>
    <w:rsid w:val="00FF612B"/>
    <w:rsid w:val="00FF627B"/>
    <w:rsid w:val="00FF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1ABB39"/>
  <w15:chartTrackingRefBased/>
  <w15:docId w15:val="{1747AC3D-56EF-4E9E-B893-D0DE4CD0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5A4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8536E"/>
    <w:pPr>
      <w:keepNext/>
      <w:keepLines/>
      <w:numPr>
        <w:numId w:val="34"/>
      </w:numPr>
      <w:pBdr>
        <w:bottom w:val="single" w:sz="4" w:space="1" w:color="2563AC"/>
      </w:pBdr>
      <w:spacing w:before="240" w:after="0"/>
      <w:outlineLvl w:val="0"/>
    </w:pPr>
    <w:rPr>
      <w:rFonts w:ascii="Akkurat Pro" w:eastAsiaTheme="majorEastAsia" w:hAnsi="Akkurat Pro" w:cstheme="majorBidi"/>
      <w:color w:val="1B4A80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5424"/>
    <w:pPr>
      <w:keepNext/>
      <w:keepLines/>
      <w:numPr>
        <w:ilvl w:val="1"/>
        <w:numId w:val="34"/>
      </w:numPr>
      <w:spacing w:before="40" w:after="0"/>
      <w:outlineLvl w:val="1"/>
    </w:pPr>
    <w:rPr>
      <w:rFonts w:asciiTheme="majorHAnsi" w:eastAsiaTheme="majorEastAsia" w:hAnsiTheme="majorHAnsi" w:cstheme="majorBidi"/>
      <w:color w:val="1B4A80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5589"/>
    <w:pPr>
      <w:keepNext/>
      <w:keepLines/>
      <w:numPr>
        <w:ilvl w:val="2"/>
        <w:numId w:val="34"/>
      </w:numPr>
      <w:spacing w:before="40" w:after="0"/>
      <w:outlineLvl w:val="2"/>
    </w:pPr>
    <w:rPr>
      <w:rFonts w:asciiTheme="majorHAnsi" w:eastAsiaTheme="majorEastAsia" w:hAnsiTheme="majorHAnsi" w:cstheme="majorBidi"/>
      <w:color w:val="123155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5589"/>
    <w:pPr>
      <w:keepNext/>
      <w:keepLines/>
      <w:numPr>
        <w:ilvl w:val="3"/>
        <w:numId w:val="3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B4A8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25589"/>
    <w:pPr>
      <w:keepNext/>
      <w:keepLines/>
      <w:numPr>
        <w:ilvl w:val="4"/>
        <w:numId w:val="34"/>
      </w:numPr>
      <w:spacing w:before="40" w:after="0"/>
      <w:outlineLvl w:val="4"/>
    </w:pPr>
    <w:rPr>
      <w:rFonts w:asciiTheme="majorHAnsi" w:eastAsiaTheme="majorEastAsia" w:hAnsiTheme="majorHAnsi" w:cstheme="majorBidi"/>
      <w:color w:val="1B4A8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76E"/>
    <w:pPr>
      <w:keepNext/>
      <w:keepLines/>
      <w:numPr>
        <w:ilvl w:val="5"/>
        <w:numId w:val="34"/>
      </w:numPr>
      <w:spacing w:before="40" w:after="0"/>
      <w:outlineLvl w:val="5"/>
    </w:pPr>
    <w:rPr>
      <w:rFonts w:asciiTheme="majorHAnsi" w:eastAsiaTheme="majorEastAsia" w:hAnsiTheme="majorHAnsi" w:cstheme="majorBidi"/>
      <w:color w:val="12315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76E"/>
    <w:pPr>
      <w:keepNext/>
      <w:keepLines/>
      <w:numPr>
        <w:ilvl w:val="6"/>
        <w:numId w:val="3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23155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76E"/>
    <w:pPr>
      <w:keepNext/>
      <w:keepLines/>
      <w:numPr>
        <w:ilvl w:val="7"/>
        <w:numId w:val="3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76E"/>
    <w:pPr>
      <w:keepNext/>
      <w:keepLines/>
      <w:numPr>
        <w:ilvl w:val="8"/>
        <w:numId w:val="3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60C78"/>
    <w:pPr>
      <w:ind w:left="720"/>
      <w:contextualSpacing/>
    </w:pPr>
  </w:style>
  <w:style w:type="paragraph" w:styleId="Titre">
    <w:name w:val="Title"/>
    <w:basedOn w:val="Normal"/>
    <w:next w:val="Normal"/>
    <w:link w:val="TitreCar"/>
    <w:autoRedefine/>
    <w:uiPriority w:val="10"/>
    <w:qFormat/>
    <w:rsid w:val="00342BC2"/>
    <w:pPr>
      <w:spacing w:after="0" w:line="240" w:lineRule="auto"/>
      <w:contextualSpacing/>
    </w:pPr>
    <w:rPr>
      <w:rFonts w:ascii="Akkurat Pro" w:eastAsiaTheme="majorEastAsia" w:hAnsi="Akkurat Pro" w:cstheme="majorBidi"/>
      <w:color w:val="2563AC"/>
      <w:spacing w:val="-10"/>
      <w:kern w:val="28"/>
      <w:sz w:val="44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2BC2"/>
    <w:rPr>
      <w:rFonts w:ascii="Akkurat Pro" w:eastAsiaTheme="majorEastAsia" w:hAnsi="Akkurat Pro" w:cstheme="majorBidi"/>
      <w:color w:val="2563AC"/>
      <w:spacing w:val="-10"/>
      <w:kern w:val="28"/>
      <w:sz w:val="44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38536E"/>
    <w:rPr>
      <w:rFonts w:ascii="Akkurat Pro" w:eastAsiaTheme="majorEastAsia" w:hAnsi="Akkurat Pro" w:cstheme="majorBidi"/>
      <w:color w:val="1B4A80" w:themeColor="accent1" w:themeShade="BF"/>
      <w:sz w:val="32"/>
      <w:szCs w:val="32"/>
    </w:rPr>
  </w:style>
  <w:style w:type="character" w:styleId="Accentuationintense">
    <w:name w:val="Intense Emphasis"/>
    <w:basedOn w:val="Policepardfaut"/>
    <w:uiPriority w:val="21"/>
    <w:qFormat/>
    <w:rsid w:val="00685424"/>
    <w:rPr>
      <w:i/>
      <w:iCs/>
      <w:color w:val="2563AC" w:themeColor="accent1"/>
    </w:rPr>
  </w:style>
  <w:style w:type="paragraph" w:styleId="Sansinterligne">
    <w:name w:val="No Spacing"/>
    <w:link w:val="SansinterligneCar"/>
    <w:uiPriority w:val="1"/>
    <w:qFormat/>
    <w:rsid w:val="00685424"/>
    <w:pPr>
      <w:spacing w:after="0" w:line="240" w:lineRule="auto"/>
    </w:pPr>
    <w:rPr>
      <w:rFonts w:eastAsiaTheme="minorEastAsia"/>
      <w:lang w:eastAsia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85424"/>
    <w:rPr>
      <w:rFonts w:eastAsiaTheme="minorEastAsia"/>
      <w:lang w:eastAsia="fr-CH"/>
    </w:rPr>
  </w:style>
  <w:style w:type="character" w:styleId="Rfrencelgre">
    <w:name w:val="Subtle Reference"/>
    <w:basedOn w:val="Policepardfaut"/>
    <w:uiPriority w:val="31"/>
    <w:qFormat/>
    <w:rsid w:val="00685424"/>
    <w:rPr>
      <w:smallCaps/>
      <w:color w:val="5A5A5A" w:themeColor="text1" w:themeTint="A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85424"/>
    <w:pPr>
      <w:outlineLvl w:val="9"/>
    </w:pPr>
    <w:rPr>
      <w:lang w:eastAsia="fr-CH"/>
    </w:rPr>
  </w:style>
  <w:style w:type="character" w:customStyle="1" w:styleId="Titre2Car">
    <w:name w:val="Titre 2 Car"/>
    <w:basedOn w:val="Policepardfaut"/>
    <w:link w:val="Titre2"/>
    <w:uiPriority w:val="9"/>
    <w:rsid w:val="00685424"/>
    <w:rPr>
      <w:rFonts w:asciiTheme="majorHAnsi" w:eastAsiaTheme="majorEastAsia" w:hAnsiTheme="majorHAnsi" w:cstheme="majorBidi"/>
      <w:color w:val="1B4A80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rsid w:val="00685424"/>
    <w:pPr>
      <w:tabs>
        <w:tab w:val="right" w:pos="2694"/>
        <w:tab w:val="center" w:pos="4536"/>
        <w:tab w:val="right" w:pos="9072"/>
      </w:tabs>
      <w:spacing w:after="0" w:line="240" w:lineRule="auto"/>
      <w:ind w:left="426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685424"/>
    <w:rPr>
      <w:rFonts w:ascii="Arial" w:eastAsia="Times New Roman" w:hAnsi="Arial" w:cs="Arial"/>
      <w:sz w:val="20"/>
      <w:szCs w:val="20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8542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542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685424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854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5424"/>
  </w:style>
  <w:style w:type="character" w:customStyle="1" w:styleId="Titre3Car">
    <w:name w:val="Titre 3 Car"/>
    <w:basedOn w:val="Policepardfaut"/>
    <w:link w:val="Titre3"/>
    <w:uiPriority w:val="9"/>
    <w:rsid w:val="00025589"/>
    <w:rPr>
      <w:rFonts w:asciiTheme="majorHAnsi" w:eastAsiaTheme="majorEastAsia" w:hAnsiTheme="majorHAnsi" w:cstheme="majorBidi"/>
      <w:color w:val="123155" w:themeColor="accent1" w:themeShade="7F"/>
      <w:sz w:val="24"/>
      <w:szCs w:val="24"/>
    </w:rPr>
  </w:style>
  <w:style w:type="paragraph" w:styleId="Retraitcorpsdetexte3">
    <w:name w:val="Body Text Indent 3"/>
    <w:basedOn w:val="Normal"/>
    <w:link w:val="Retraitcorpsdetexte3Car"/>
    <w:semiHidden/>
    <w:rsid w:val="00025589"/>
    <w:pPr>
      <w:tabs>
        <w:tab w:val="left" w:pos="709"/>
        <w:tab w:val="right" w:pos="2694"/>
      </w:tabs>
      <w:spacing w:after="0" w:line="240" w:lineRule="auto"/>
      <w:ind w:left="709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025589"/>
    <w:rPr>
      <w:rFonts w:ascii="Arial" w:eastAsia="Times New Roman" w:hAnsi="Arial" w:cs="Arial"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25589"/>
    <w:rPr>
      <w:rFonts w:asciiTheme="majorHAnsi" w:eastAsiaTheme="majorEastAsia" w:hAnsiTheme="majorHAnsi" w:cstheme="majorBidi"/>
      <w:i/>
      <w:iCs/>
      <w:color w:val="1B4A80" w:themeColor="accent1" w:themeShade="BF"/>
    </w:rPr>
  </w:style>
  <w:style w:type="paragraph" w:customStyle="1" w:styleId="CodeISO">
    <w:name w:val="CodeISO"/>
    <w:basedOn w:val="Normal"/>
    <w:next w:val="Normal"/>
    <w:link w:val="CodeISOCar"/>
    <w:qFormat/>
    <w:rsid w:val="00025589"/>
    <w:pPr>
      <w:tabs>
        <w:tab w:val="left" w:pos="2693"/>
      </w:tabs>
      <w:ind w:left="993"/>
    </w:pPr>
    <w:rPr>
      <w:rFonts w:ascii="Courier New" w:hAnsi="Courier New" w:cs="Courier New"/>
      <w:sz w:val="16"/>
      <w:szCs w:val="16"/>
    </w:rPr>
  </w:style>
  <w:style w:type="character" w:customStyle="1" w:styleId="ParagraphedelisteCar">
    <w:name w:val="Paragraphe de liste Car"/>
    <w:link w:val="Paragraphedeliste"/>
    <w:uiPriority w:val="34"/>
    <w:rsid w:val="00025589"/>
  </w:style>
  <w:style w:type="character" w:customStyle="1" w:styleId="CodeISOCar">
    <w:name w:val="CodeISO Car"/>
    <w:basedOn w:val="Policepardfaut"/>
    <w:link w:val="CodeISO"/>
    <w:rsid w:val="00025589"/>
    <w:rPr>
      <w:rFonts w:ascii="Courier New" w:hAnsi="Courier New" w:cs="Courier New"/>
      <w:sz w:val="16"/>
      <w:szCs w:val="16"/>
    </w:rPr>
  </w:style>
  <w:style w:type="paragraph" w:customStyle="1" w:styleId="CodeISO0">
    <w:name w:val="Code ISO"/>
    <w:basedOn w:val="Paragraphedeliste"/>
    <w:link w:val="CodeISOCar0"/>
    <w:qFormat/>
    <w:rsid w:val="00025589"/>
    <w:pPr>
      <w:tabs>
        <w:tab w:val="right" w:pos="2694"/>
      </w:tabs>
      <w:spacing w:after="0" w:line="240" w:lineRule="auto"/>
      <w:ind w:left="786"/>
      <w:contextualSpacing w:val="0"/>
      <w:jc w:val="both"/>
    </w:pPr>
    <w:rPr>
      <w:rFonts w:ascii="Courier New" w:eastAsia="Times New Roman" w:hAnsi="Courier New" w:cs="Courier New"/>
      <w:sz w:val="16"/>
      <w:szCs w:val="16"/>
      <w:lang w:eastAsia="fr-FR"/>
    </w:rPr>
  </w:style>
  <w:style w:type="character" w:customStyle="1" w:styleId="CodeISOCar0">
    <w:name w:val="Code ISO Car"/>
    <w:link w:val="CodeISO0"/>
    <w:rsid w:val="00025589"/>
    <w:rPr>
      <w:rFonts w:ascii="Courier New" w:eastAsia="Times New Roman" w:hAnsi="Courier New" w:cs="Courier New"/>
      <w:sz w:val="16"/>
      <w:szCs w:val="16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025589"/>
    <w:rPr>
      <w:rFonts w:asciiTheme="majorHAnsi" w:eastAsiaTheme="majorEastAsia" w:hAnsiTheme="majorHAnsi" w:cstheme="majorBidi"/>
      <w:color w:val="1B4A80" w:themeColor="accent1" w:themeShade="BF"/>
    </w:rPr>
  </w:style>
  <w:style w:type="paragraph" w:styleId="TM3">
    <w:name w:val="toc 3"/>
    <w:basedOn w:val="Normal"/>
    <w:next w:val="Normal"/>
    <w:autoRedefine/>
    <w:uiPriority w:val="39"/>
    <w:unhideWhenUsed/>
    <w:rsid w:val="00025589"/>
    <w:pPr>
      <w:spacing w:after="100"/>
      <w:ind w:left="440"/>
    </w:pPr>
  </w:style>
  <w:style w:type="paragraph" w:customStyle="1" w:styleId="Default">
    <w:name w:val="Default"/>
    <w:rsid w:val="00C961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Titredulivre">
    <w:name w:val="Book Title"/>
    <w:basedOn w:val="Policepardfaut"/>
    <w:uiPriority w:val="33"/>
    <w:qFormat/>
    <w:rsid w:val="00EF6410"/>
    <w:rPr>
      <w:b/>
      <w:bCs/>
      <w:i/>
      <w:iCs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7353"/>
    <w:pPr>
      <w:pBdr>
        <w:top w:val="single" w:sz="4" w:space="10" w:color="2563AC" w:themeColor="accent1"/>
        <w:bottom w:val="single" w:sz="4" w:space="10" w:color="2563AC" w:themeColor="accent1"/>
      </w:pBdr>
      <w:spacing w:before="360" w:after="360"/>
      <w:ind w:left="864" w:right="864"/>
      <w:jc w:val="center"/>
    </w:pPr>
    <w:rPr>
      <w:i/>
      <w:iCs/>
      <w:color w:val="2563A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7353"/>
    <w:rPr>
      <w:i/>
      <w:iCs/>
      <w:color w:val="2563AC" w:themeColor="accent1"/>
    </w:rPr>
  </w:style>
  <w:style w:type="table" w:styleId="Grilledutableau">
    <w:name w:val="Table Grid"/>
    <w:basedOn w:val="TableauNormal"/>
    <w:uiPriority w:val="39"/>
    <w:rsid w:val="00367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cp1">
    <w:name w:val="hcp1"/>
    <w:basedOn w:val="Normal"/>
    <w:rsid w:val="00D500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hcp3">
    <w:name w:val="hcp3"/>
    <w:basedOn w:val="Normal"/>
    <w:rsid w:val="00D50090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hcp4">
    <w:name w:val="hcp4"/>
    <w:basedOn w:val="Normal"/>
    <w:rsid w:val="00D50090"/>
    <w:pPr>
      <w:spacing w:before="100" w:beforeAutospacing="1" w:after="100" w:afterAutospacing="1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NormalWeb">
    <w:name w:val="Normal (Web)"/>
    <w:basedOn w:val="Normal"/>
    <w:uiPriority w:val="99"/>
    <w:semiHidden/>
    <w:unhideWhenUsed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En-tte1">
    <w:name w:val="En-tête1"/>
    <w:basedOn w:val="Normal"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footnote-text">
    <w:name w:val="footnote-text"/>
    <w:basedOn w:val="Normal"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Mentionnonrsolue">
    <w:name w:val="Unresolved Mention"/>
    <w:basedOn w:val="Policepardfaut"/>
    <w:uiPriority w:val="99"/>
    <w:semiHidden/>
    <w:unhideWhenUsed/>
    <w:rsid w:val="00BB0F1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C5299"/>
    <w:rPr>
      <w:color w:val="954F72" w:themeColor="followedHyperlink"/>
      <w:u w:val="single"/>
    </w:rPr>
  </w:style>
  <w:style w:type="character" w:styleId="Accentuationlgre">
    <w:name w:val="Subtle Emphasis"/>
    <w:basedOn w:val="Policepardfaut"/>
    <w:uiPriority w:val="19"/>
    <w:qFormat/>
    <w:rsid w:val="000F68FE"/>
    <w:rPr>
      <w:i/>
      <w:iC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0F68FE"/>
    <w:rPr>
      <w:b/>
      <w:bCs/>
      <w:smallCaps/>
      <w:color w:val="2563AC" w:themeColor="accent1"/>
      <w:spacing w:val="5"/>
    </w:rPr>
  </w:style>
  <w:style w:type="character" w:styleId="Accentuation">
    <w:name w:val="Emphasis"/>
    <w:basedOn w:val="Policepardfaut"/>
    <w:uiPriority w:val="20"/>
    <w:qFormat/>
    <w:rsid w:val="000F68FE"/>
    <w:rPr>
      <w:i/>
      <w:iCs/>
    </w:rPr>
  </w:style>
  <w:style w:type="character" w:customStyle="1" w:styleId="Titre6Car">
    <w:name w:val="Titre 6 Car"/>
    <w:basedOn w:val="Policepardfaut"/>
    <w:link w:val="Titre6"/>
    <w:uiPriority w:val="9"/>
    <w:semiHidden/>
    <w:rsid w:val="0024476E"/>
    <w:rPr>
      <w:rFonts w:asciiTheme="majorHAnsi" w:eastAsiaTheme="majorEastAsia" w:hAnsiTheme="majorHAnsi" w:cstheme="majorBidi"/>
      <w:color w:val="123155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24476E"/>
    <w:rPr>
      <w:rFonts w:asciiTheme="majorHAnsi" w:eastAsiaTheme="majorEastAsia" w:hAnsiTheme="majorHAnsi" w:cstheme="majorBidi"/>
      <w:i/>
      <w:iCs/>
      <w:color w:val="123155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2447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447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4">
    <w:name w:val="toc 4"/>
    <w:basedOn w:val="Normal"/>
    <w:next w:val="Normal"/>
    <w:autoRedefine/>
    <w:uiPriority w:val="39"/>
    <w:unhideWhenUsed/>
    <w:rsid w:val="00C94288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unhideWhenUsed/>
    <w:rsid w:val="00B14382"/>
    <w:pPr>
      <w:spacing w:after="100"/>
      <w:ind w:left="880"/>
    </w:pPr>
    <w:rPr>
      <w:rFonts w:eastAsiaTheme="minorEastAsia"/>
      <w:kern w:val="2"/>
      <w:lang w:eastAsia="fr-CH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B14382"/>
    <w:pPr>
      <w:spacing w:after="100"/>
      <w:ind w:left="1100"/>
    </w:pPr>
    <w:rPr>
      <w:rFonts w:eastAsiaTheme="minorEastAsia"/>
      <w:kern w:val="2"/>
      <w:lang w:eastAsia="fr-CH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B14382"/>
    <w:pPr>
      <w:spacing w:after="100"/>
      <w:ind w:left="1320"/>
    </w:pPr>
    <w:rPr>
      <w:rFonts w:eastAsiaTheme="minorEastAsia"/>
      <w:kern w:val="2"/>
      <w:lang w:eastAsia="fr-CH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B14382"/>
    <w:pPr>
      <w:spacing w:after="100"/>
      <w:ind w:left="1540"/>
    </w:pPr>
    <w:rPr>
      <w:rFonts w:eastAsiaTheme="minorEastAsia"/>
      <w:kern w:val="2"/>
      <w:lang w:eastAsia="fr-CH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B14382"/>
    <w:pPr>
      <w:spacing w:after="100"/>
      <w:ind w:left="1760"/>
    </w:pPr>
    <w:rPr>
      <w:rFonts w:eastAsiaTheme="minorEastAsia"/>
      <w:kern w:val="2"/>
      <w:lang w:eastAsia="fr-C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04%20Marketing\03%20Documents%20mod&#232;les\Nouvelle%20proc&#233;dure_2020.dotx" TargetMode="External"/></Relationships>
</file>

<file path=word/theme/theme1.xml><?xml version="1.0" encoding="utf-8"?>
<a:theme xmlns:a="http://schemas.openxmlformats.org/drawingml/2006/main" name="MW Programmation SA">
  <a:themeElements>
    <a:clrScheme name="MW Pr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63AC"/>
      </a:accent1>
      <a:accent2>
        <a:srgbClr val="5B9BD5"/>
      </a:accent2>
      <a:accent3>
        <a:srgbClr val="A6A699"/>
      </a:accent3>
      <a:accent4>
        <a:srgbClr val="034A90"/>
      </a:accent4>
      <a:accent5>
        <a:srgbClr val="002060"/>
      </a:accent5>
      <a:accent6>
        <a:srgbClr val="7AC142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W Programmation SA" id="{64B951E6-6D80-4894-A350-277F0314620A}" vid="{997E0BB7-E1C3-44C3-B81E-5AEA1CDA03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2017-06-06T00:00:00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3B86A-0C7F-4952-82D2-8C564F20E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Nouvelle procédure_2020.dotx</Template>
  <TotalTime>0</TotalTime>
  <Pages>3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Utilisation du postprocesseur pour la machine Mori-Seiki         NL-1500 SY</vt:lpstr>
    </vt:vector>
  </TitlesOfParts>
  <Company>MW Programmation SA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Utilisation du postprocesseur pour la machine Mori-Seiki         NL-1500 SY</dc:title>
  <dc:subject>Documentation technique</dc:subject>
  <dc:creator>Michaël  Weber</dc:creator>
  <cp:keywords/>
  <dc:description/>
  <cp:lastModifiedBy>Marco Dolci</cp:lastModifiedBy>
  <cp:revision>657</cp:revision>
  <cp:lastPrinted>2025-03-04T07:40:00Z</cp:lastPrinted>
  <dcterms:created xsi:type="dcterms:W3CDTF">2021-06-22T07:23:00Z</dcterms:created>
  <dcterms:modified xsi:type="dcterms:W3CDTF">2025-03-13T15:00:00Z</dcterms:modified>
</cp:coreProperties>
</file>